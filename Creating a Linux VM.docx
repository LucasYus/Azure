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E2250" w14:textId="70A4B5CA" w:rsidR="00E279B8" w:rsidRDefault="00E279B8" w:rsidP="00E279B8">
      <w:pPr>
        <w:pStyle w:val="Subttulo"/>
      </w:pPr>
    </w:p>
    <w:p w14:paraId="3CF1A16D" w14:textId="14A8916D" w:rsidR="00D44B29" w:rsidRPr="0031678B" w:rsidRDefault="00514B6D" w:rsidP="002B21AE">
      <w:pPr>
        <w:pStyle w:val="Logotipo"/>
        <w:tabs>
          <w:tab w:val="left" w:pos="6282"/>
        </w:tabs>
        <w:rPr>
          <w:lang w:val="en-US"/>
        </w:rPr>
      </w:pPr>
      <w:r>
        <w:drawing>
          <wp:anchor distT="0" distB="0" distL="114300" distR="114300" simplePos="0" relativeHeight="251659264" behindDoc="0" locked="0" layoutInCell="1" allowOverlap="1" wp14:anchorId="48C35BA1" wp14:editId="373633DF">
            <wp:simplePos x="0" y="0"/>
            <wp:positionH relativeFrom="margin">
              <wp:posOffset>667385</wp:posOffset>
            </wp:positionH>
            <wp:positionV relativeFrom="paragraph">
              <wp:posOffset>4344963</wp:posOffset>
            </wp:positionV>
            <wp:extent cx="2795954" cy="2795954"/>
            <wp:effectExtent l="0" t="0" r="0" b="0"/>
            <wp:wrapNone/>
            <wp:docPr id="1106467737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67737" name="Imagen 1" descr="Icon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954" cy="279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678B">
        <w:rPr>
          <w:lang w:val="en-US"/>
        </w:rPr>
        <w:t>CREATING A LINUX VM</w:t>
      </w:r>
      <w:r w:rsidR="00232DA7" w:rsidRPr="0031678B">
        <w:rPr>
          <w:lang w:val="en-US"/>
        </w:rPr>
        <w:t xml:space="preserve"> AND </w:t>
      </w:r>
      <w:r w:rsidR="00D10C98" w:rsidRPr="0031678B">
        <w:rPr>
          <w:lang w:val="en-US"/>
        </w:rPr>
        <w:t>SSH WITH PUTTY</w:t>
      </w:r>
    </w:p>
    <w:p w14:paraId="27B263CD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2CC5537A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55562192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559E5650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6D63C118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6C71E91B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0AA452A2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513D9924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5308C288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4ABD524D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1F150700" w14:textId="77777777" w:rsidR="00F525F7" w:rsidRPr="0031678B" w:rsidRDefault="00F525F7" w:rsidP="0012227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</w:p>
    <w:p w14:paraId="1ACCE7C7" w14:textId="77777777" w:rsidR="007658C4" w:rsidRPr="00A06950" w:rsidRDefault="007658C4" w:rsidP="00B656CE">
      <w:pPr>
        <w:shd w:val="clear" w:color="auto" w:fill="FFFFFF"/>
        <w:spacing w:after="0"/>
        <w:ind w:left="0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s-ES"/>
        </w:rPr>
      </w:pPr>
      <w:proofErr w:type="spellStart"/>
      <w:r w:rsidRPr="00A06950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t>Lab</w:t>
      </w:r>
      <w:proofErr w:type="spellEnd"/>
      <w:r w:rsidRPr="00A06950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t xml:space="preserve"> </w:t>
      </w:r>
      <w:proofErr w:type="spellStart"/>
      <w:r w:rsidRPr="00A06950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t>Details</w:t>
      </w:r>
      <w:proofErr w:type="spellEnd"/>
    </w:p>
    <w:p w14:paraId="41E48DD7" w14:textId="77777777" w:rsidR="007658C4" w:rsidRPr="0031678B" w:rsidRDefault="007658C4" w:rsidP="007658C4">
      <w:pPr>
        <w:numPr>
          <w:ilvl w:val="0"/>
          <w:numId w:val="1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DA4C9D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In this lab you will learn how to create an Azure Virtual machine using Ubuntu Server 20.04 LTS - Gen 2 image, connect to the virtual machine using SSH.</w:t>
      </w:r>
    </w:p>
    <w:p w14:paraId="3DA2ED21" w14:textId="77777777" w:rsidR="0031678B" w:rsidRPr="00DA4C9D" w:rsidRDefault="0031678B" w:rsidP="0031678B">
      <w:pPr>
        <w:spacing w:after="0" w:line="390" w:lineRule="atLeast"/>
        <w:ind w:left="81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</w:p>
    <w:p w14:paraId="58260620" w14:textId="77777777" w:rsidR="007658C4" w:rsidRPr="00A06950" w:rsidRDefault="007658C4" w:rsidP="007658C4">
      <w:pPr>
        <w:shd w:val="clear" w:color="auto" w:fill="FFFFFF"/>
        <w:spacing w:after="0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s-ES"/>
        </w:rPr>
      </w:pPr>
      <w:proofErr w:type="spellStart"/>
      <w:r w:rsidRPr="00A06950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t>Introduction</w:t>
      </w:r>
      <w:proofErr w:type="spellEnd"/>
    </w:p>
    <w:p w14:paraId="45C5E632" w14:textId="77777777" w:rsidR="007658C4" w:rsidRPr="00DA4C9D" w:rsidRDefault="007658C4" w:rsidP="007658C4">
      <w:pPr>
        <w:shd w:val="clear" w:color="auto" w:fill="FFFFFF"/>
        <w:spacing w:after="0"/>
        <w:textAlignment w:val="baseline"/>
        <w:outlineLvl w:val="1"/>
        <w:rPr>
          <w:rFonts w:ascii="Poppins" w:eastAsia="Times New Roman" w:hAnsi="Poppins" w:cs="Poppins"/>
          <w:color w:val="1F2430"/>
          <w:sz w:val="33"/>
          <w:szCs w:val="33"/>
          <w:lang w:val="en-US" w:eastAsia="es-ES"/>
        </w:rPr>
      </w:pPr>
      <w:r w:rsidRPr="00DA4C9D">
        <w:rPr>
          <w:rFonts w:ascii="Poppins" w:eastAsia="Times New Roman" w:hAnsi="Poppins" w:cs="Poppins"/>
          <w:b/>
          <w:bCs/>
          <w:color w:val="000000"/>
          <w:sz w:val="33"/>
          <w:szCs w:val="33"/>
          <w:bdr w:val="none" w:sz="0" w:space="0" w:color="auto" w:frame="1"/>
          <w:lang w:val="en-US" w:eastAsia="es-ES"/>
        </w:rPr>
        <w:t>What is an Azure virtual machine?</w:t>
      </w:r>
    </w:p>
    <w:p w14:paraId="541CED92" w14:textId="77777777" w:rsidR="007658C4" w:rsidRPr="00DA4C9D" w:rsidRDefault="007658C4" w:rsidP="007658C4">
      <w:pPr>
        <w:numPr>
          <w:ilvl w:val="0"/>
          <w:numId w:val="13"/>
        </w:numPr>
        <w:spacing w:after="0" w:line="390" w:lineRule="atLeast"/>
        <w:ind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DA4C9D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Azure Virtual Machine is a scalable and flexible computing solution provided by Microsoft Azure.</w:t>
      </w:r>
    </w:p>
    <w:p w14:paraId="74D2D8F8" w14:textId="77777777" w:rsidR="007658C4" w:rsidRPr="00DA4C9D" w:rsidRDefault="007658C4" w:rsidP="007658C4">
      <w:pPr>
        <w:numPr>
          <w:ilvl w:val="0"/>
          <w:numId w:val="13"/>
        </w:numPr>
        <w:spacing w:after="0" w:line="390" w:lineRule="atLeast"/>
        <w:ind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DA4C9D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It allows users to create and manage virtual machines in the cloud with customizable hardware configurations, operating systems, and networking options.</w:t>
      </w:r>
    </w:p>
    <w:p w14:paraId="57DAA79D" w14:textId="77777777" w:rsidR="007658C4" w:rsidRPr="00DA4C9D" w:rsidRDefault="007658C4" w:rsidP="007658C4">
      <w:pPr>
        <w:numPr>
          <w:ilvl w:val="0"/>
          <w:numId w:val="13"/>
        </w:numPr>
        <w:spacing w:after="0" w:line="390" w:lineRule="atLeast"/>
        <w:ind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DA4C9D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Users can choose from a wide range of pre-configured virtual machine images or create custom images based on their specific needs.</w:t>
      </w:r>
    </w:p>
    <w:p w14:paraId="7A5D263F" w14:textId="77777777" w:rsidR="007658C4" w:rsidRPr="00DA4C9D" w:rsidRDefault="007658C4" w:rsidP="007658C4">
      <w:pPr>
        <w:numPr>
          <w:ilvl w:val="0"/>
          <w:numId w:val="13"/>
        </w:numPr>
        <w:spacing w:after="0" w:line="390" w:lineRule="atLeast"/>
        <w:ind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DA4C9D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Azure virtual machines offer high availability and reliability, with automatic backup and disaster recovery options.</w:t>
      </w:r>
    </w:p>
    <w:p w14:paraId="62913486" w14:textId="77777777" w:rsidR="007658C4" w:rsidRPr="00DA4C9D" w:rsidRDefault="007658C4" w:rsidP="007658C4">
      <w:pPr>
        <w:numPr>
          <w:ilvl w:val="0"/>
          <w:numId w:val="13"/>
        </w:numPr>
        <w:spacing w:after="0" w:line="390" w:lineRule="atLeast"/>
        <w:ind w:right="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DA4C9D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It is a cost-effective solution, with users only paying for the resources they use and the ability to scale up or down as needed.</w:t>
      </w:r>
    </w:p>
    <w:p w14:paraId="0A002220" w14:textId="77777777" w:rsidR="0031678B" w:rsidRDefault="0031678B">
      <w:pPr>
        <w:spacing w:after="240" w:line="252" w:lineRule="auto"/>
        <w:ind w:left="0" w:right="0"/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</w:pPr>
      <w:r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br w:type="page"/>
      </w:r>
    </w:p>
    <w:p w14:paraId="7798D969" w14:textId="21851840" w:rsidR="007658C4" w:rsidRPr="00A06950" w:rsidRDefault="007658C4" w:rsidP="007658C4">
      <w:pPr>
        <w:shd w:val="clear" w:color="auto" w:fill="FFFFFF"/>
        <w:spacing w:after="0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s-ES"/>
        </w:rPr>
      </w:pPr>
      <w:proofErr w:type="spellStart"/>
      <w:r w:rsidRPr="00A06950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lastRenderedPageBreak/>
        <w:t>Architecture</w:t>
      </w:r>
      <w:proofErr w:type="spellEnd"/>
      <w:r w:rsidRPr="00A06950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t xml:space="preserve"> </w:t>
      </w:r>
      <w:proofErr w:type="spellStart"/>
      <w:r w:rsidRPr="00A06950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t>Diagram</w:t>
      </w:r>
      <w:proofErr w:type="spellEnd"/>
    </w:p>
    <w:p w14:paraId="3DD97E17" w14:textId="77777777" w:rsidR="007658C4" w:rsidRDefault="007658C4" w:rsidP="007658C4">
      <w:pPr>
        <w:shd w:val="clear" w:color="auto" w:fill="FFFFFF"/>
        <w:spacing w:after="0" w:line="390" w:lineRule="atLeast"/>
        <w:jc w:val="center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eastAsia="es-ES"/>
        </w:rPr>
      </w:pPr>
      <w:r w:rsidRPr="00A06950">
        <w:rPr>
          <w:rFonts w:ascii="Poppins" w:eastAsia="Times New Roman" w:hAnsi="Poppins" w:cs="Poppins"/>
          <w:noProof/>
          <w:color w:val="000000"/>
          <w:sz w:val="21"/>
          <w:szCs w:val="21"/>
          <w:bdr w:val="none" w:sz="0" w:space="0" w:color="auto" w:frame="1"/>
          <w:lang w:eastAsia="es-ES"/>
        </w:rPr>
        <w:drawing>
          <wp:inline distT="0" distB="0" distL="0" distR="0" wp14:anchorId="4F857576" wp14:editId="4DF7FD6B">
            <wp:extent cx="5400040" cy="3159125"/>
            <wp:effectExtent l="0" t="0" r="0" b="0"/>
            <wp:docPr id="20710997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99778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5319" w14:textId="77777777" w:rsidR="0031678B" w:rsidRPr="00A06950" w:rsidRDefault="0031678B" w:rsidP="007658C4">
      <w:pPr>
        <w:shd w:val="clear" w:color="auto" w:fill="FFFFFF"/>
        <w:spacing w:after="0" w:line="390" w:lineRule="atLeast"/>
        <w:jc w:val="center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eastAsia="es-ES"/>
        </w:rPr>
      </w:pPr>
    </w:p>
    <w:p w14:paraId="5BC71664" w14:textId="77777777" w:rsidR="007658C4" w:rsidRPr="00A06950" w:rsidRDefault="007658C4" w:rsidP="007658C4">
      <w:pPr>
        <w:shd w:val="clear" w:color="auto" w:fill="FFFFFF"/>
        <w:spacing w:after="0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s-ES"/>
        </w:rPr>
      </w:pPr>
      <w:proofErr w:type="spellStart"/>
      <w:r w:rsidRPr="00A06950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t>Task</w:t>
      </w:r>
      <w:proofErr w:type="spellEnd"/>
      <w:r w:rsidRPr="00A06950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t xml:space="preserve"> </w:t>
      </w:r>
      <w:proofErr w:type="spellStart"/>
      <w:r w:rsidRPr="00A06950">
        <w:rPr>
          <w:rFonts w:ascii="Poppins" w:eastAsia="Times New Roman" w:hAnsi="Poppins" w:cs="Poppins"/>
          <w:b/>
          <w:bCs/>
          <w:color w:val="000000"/>
          <w:kern w:val="36"/>
          <w:sz w:val="45"/>
          <w:szCs w:val="45"/>
          <w:bdr w:val="none" w:sz="0" w:space="0" w:color="auto" w:frame="1"/>
          <w:lang w:eastAsia="es-ES"/>
        </w:rPr>
        <w:t>Details</w:t>
      </w:r>
      <w:proofErr w:type="spellEnd"/>
    </w:p>
    <w:p w14:paraId="7FB2D297" w14:textId="77777777" w:rsidR="007658C4" w:rsidRPr="00A06950" w:rsidRDefault="007658C4" w:rsidP="007658C4">
      <w:pPr>
        <w:numPr>
          <w:ilvl w:val="0"/>
          <w:numId w:val="1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eastAsia="es-ES"/>
        </w:rPr>
      </w:pPr>
      <w:proofErr w:type="spellStart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>Sign</w:t>
      </w:r>
      <w:proofErr w:type="spellEnd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 xml:space="preserve"> to Azure Portal</w:t>
      </w:r>
    </w:p>
    <w:p w14:paraId="0A45EA03" w14:textId="77777777" w:rsidR="007658C4" w:rsidRPr="00DA4C9D" w:rsidRDefault="007658C4" w:rsidP="007658C4">
      <w:pPr>
        <w:numPr>
          <w:ilvl w:val="0"/>
          <w:numId w:val="1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val="en-US" w:eastAsia="es-ES"/>
        </w:rPr>
      </w:pPr>
      <w:r w:rsidRPr="00DA4C9D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val="en-US" w:eastAsia="es-ES"/>
        </w:rPr>
        <w:t>Create an Azure Linux Virtual Machine</w:t>
      </w:r>
    </w:p>
    <w:p w14:paraId="372F3202" w14:textId="77777777" w:rsidR="007658C4" w:rsidRPr="00A06950" w:rsidRDefault="007658C4" w:rsidP="007658C4">
      <w:pPr>
        <w:numPr>
          <w:ilvl w:val="0"/>
          <w:numId w:val="14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eastAsia="es-ES"/>
        </w:rPr>
      </w:pPr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 xml:space="preserve">SSH </w:t>
      </w:r>
      <w:proofErr w:type="spellStart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>into</w:t>
      </w:r>
      <w:proofErr w:type="spellEnd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>the</w:t>
      </w:r>
      <w:proofErr w:type="spellEnd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 xml:space="preserve"> virtual machine</w:t>
      </w:r>
    </w:p>
    <w:p w14:paraId="289E440E" w14:textId="77777777" w:rsidR="007658C4" w:rsidRPr="00A06950" w:rsidRDefault="007658C4" w:rsidP="007658C4">
      <w:pPr>
        <w:numPr>
          <w:ilvl w:val="0"/>
          <w:numId w:val="14"/>
        </w:numPr>
        <w:spacing w:after="0"/>
        <w:ind w:left="1170" w:right="450"/>
        <w:textAlignment w:val="baseline"/>
        <w:rPr>
          <w:rFonts w:ascii="Poppins" w:eastAsia="Times New Roman" w:hAnsi="Poppins" w:cs="Poppins"/>
          <w:color w:val="1F2430"/>
          <w:sz w:val="21"/>
          <w:szCs w:val="21"/>
          <w:lang w:eastAsia="es-ES"/>
        </w:rPr>
      </w:pPr>
      <w:proofErr w:type="spellStart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>Delete</w:t>
      </w:r>
      <w:proofErr w:type="spellEnd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>the</w:t>
      </w:r>
      <w:proofErr w:type="spellEnd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A06950">
        <w:rPr>
          <w:rFonts w:ascii="Poppins" w:eastAsia="Times New Roman" w:hAnsi="Poppins" w:cs="Poppins"/>
          <w:color w:val="000000"/>
          <w:sz w:val="21"/>
          <w:szCs w:val="21"/>
          <w:bdr w:val="none" w:sz="0" w:space="0" w:color="auto" w:frame="1"/>
          <w:lang w:eastAsia="es-ES"/>
        </w:rPr>
        <w:t>Resources</w:t>
      </w:r>
      <w:proofErr w:type="spellEnd"/>
    </w:p>
    <w:p w14:paraId="5AA591F2" w14:textId="77777777" w:rsidR="007658C4" w:rsidRDefault="007658C4" w:rsidP="007658C4">
      <w:r>
        <w:br w:type="page"/>
      </w:r>
    </w:p>
    <w:p w14:paraId="1CDCC7FC" w14:textId="77777777" w:rsidR="007658C4" w:rsidRPr="00921B1F" w:rsidRDefault="007658C4" w:rsidP="007658C4">
      <w:pPr>
        <w:pStyle w:val="Ttulo1"/>
        <w:shd w:val="clear" w:color="auto" w:fill="FFFFFF"/>
        <w:spacing w:after="0"/>
        <w:textAlignment w:val="baseline"/>
        <w:rPr>
          <w:rFonts w:ascii="Poppins" w:hAnsi="Poppins" w:cs="Poppins"/>
          <w:color w:val="1F2430"/>
          <w:sz w:val="45"/>
          <w:szCs w:val="45"/>
          <w:lang w:val="en-US"/>
        </w:rPr>
      </w:pPr>
      <w:r w:rsidRPr="00921B1F">
        <w:rPr>
          <w:rStyle w:val="Textoennegrita"/>
          <w:rFonts w:ascii="Poppins" w:hAnsi="Poppins" w:cs="Poppins"/>
          <w:b w:val="0"/>
          <w:bCs w:val="0"/>
          <w:color w:val="000000"/>
          <w:sz w:val="45"/>
          <w:szCs w:val="45"/>
          <w:bdr w:val="none" w:sz="0" w:space="0" w:color="auto" w:frame="1"/>
          <w:lang w:val="en-US"/>
        </w:rPr>
        <w:lastRenderedPageBreak/>
        <w:t>Lab Steps</w:t>
      </w:r>
    </w:p>
    <w:p w14:paraId="5CF0C492" w14:textId="77777777" w:rsidR="007658C4" w:rsidRPr="00DA4C9D" w:rsidRDefault="007658C4" w:rsidP="007658C4">
      <w:pPr>
        <w:pStyle w:val="Ttulo2"/>
        <w:shd w:val="clear" w:color="auto" w:fill="FFFFFF"/>
        <w:spacing w:before="0" w:after="0"/>
        <w:textAlignment w:val="baseline"/>
        <w:rPr>
          <w:rFonts w:ascii="Poppins" w:hAnsi="Poppins" w:cs="Poppins"/>
          <w:b/>
          <w:bCs/>
          <w:color w:val="1F2430"/>
          <w:sz w:val="33"/>
          <w:szCs w:val="33"/>
          <w:lang w:val="en-US"/>
        </w:rPr>
      </w:pPr>
      <w:r w:rsidRPr="00DA4C9D"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t>Task 1: Sign in to Azure Portal</w:t>
      </w:r>
    </w:p>
    <w:p w14:paraId="1BB1ED75" w14:textId="77777777" w:rsidR="007658C4" w:rsidRPr="00DA4C9D" w:rsidRDefault="007658C4" w:rsidP="007658C4">
      <w:pPr>
        <w:pStyle w:val="NormalWeb"/>
        <w:numPr>
          <w:ilvl w:val="0"/>
          <w:numId w:val="15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Go to the Azure portal by using URL </w:t>
      </w:r>
      <w:hyperlink r:id="rId11" w:tgtFrame="_blank" w:history="1">
        <w:r w:rsidRPr="00DA4C9D">
          <w:rPr>
            <w:rStyle w:val="Hipervnculo"/>
            <w:rFonts w:ascii="Poppins" w:eastAsiaTheme="majorEastAsia" w:hAnsi="Poppins" w:cs="Poppins"/>
            <w:color w:val="007CFF"/>
            <w:sz w:val="21"/>
            <w:szCs w:val="21"/>
            <w:bdr w:val="none" w:sz="0" w:space="0" w:color="auto" w:frame="1"/>
            <w:lang w:val="en-US"/>
          </w:rPr>
          <w:t>https://portal.azure.com</w:t>
        </w:r>
      </w:hyperlink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13EF61DF" w14:textId="77777777" w:rsidR="007658C4" w:rsidRPr="00DA4C9D" w:rsidRDefault="007658C4" w:rsidP="007658C4">
      <w:pPr>
        <w:pStyle w:val="NormalWeb"/>
        <w:numPr>
          <w:ilvl w:val="0"/>
          <w:numId w:val="15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If it automatically logs into any other azure account, please logout of it and clear cache.</w:t>
      </w:r>
    </w:p>
    <w:p w14:paraId="618A5C9C" w14:textId="77777777" w:rsidR="007658C4" w:rsidRPr="00B256DC" w:rsidRDefault="007658C4" w:rsidP="007658C4">
      <w:pPr>
        <w:pStyle w:val="NormalWeb"/>
        <w:numPr>
          <w:ilvl w:val="0"/>
          <w:numId w:val="15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Sign in with your given </w:t>
      </w:r>
      <w:r w:rsidRPr="00DA4C9D"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username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and </w:t>
      </w:r>
      <w:r w:rsidRPr="00DA4C9D"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password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on Azure portal.</w:t>
      </w:r>
    </w:p>
    <w:p w14:paraId="666A6F31" w14:textId="4A923ADF" w:rsidR="00B256DC" w:rsidRPr="00DA4C9D" w:rsidRDefault="00B256DC" w:rsidP="00B256DC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66E9525A" wp14:editId="3E6F2339">
            <wp:extent cx="5731510" cy="3123565"/>
            <wp:effectExtent l="0" t="0" r="2540" b="635"/>
            <wp:docPr id="946722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22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88B2" w14:textId="77777777" w:rsidR="0031678B" w:rsidRDefault="0031678B">
      <w:pPr>
        <w:spacing w:after="240" w:line="252" w:lineRule="auto"/>
        <w:ind w:left="0" w:right="0"/>
        <w:rPr>
          <w:rStyle w:val="Textoennegrita"/>
          <w:rFonts w:ascii="Poppins" w:eastAsiaTheme="majorEastAsia" w:hAnsi="Poppins" w:cs="Poppins"/>
          <w:b w:val="0"/>
          <w:bCs w:val="0"/>
          <w:caps/>
          <w:color w:val="000000"/>
          <w:sz w:val="33"/>
          <w:szCs w:val="33"/>
          <w:bdr w:val="none" w:sz="0" w:space="0" w:color="auto" w:frame="1"/>
          <w:lang w:val="en-US"/>
        </w:rPr>
      </w:pPr>
      <w:r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br w:type="page"/>
      </w:r>
    </w:p>
    <w:p w14:paraId="140FBA25" w14:textId="2E6FD372" w:rsidR="007658C4" w:rsidRPr="00DA4C9D" w:rsidRDefault="007658C4" w:rsidP="007658C4">
      <w:pPr>
        <w:pStyle w:val="Ttulo2"/>
        <w:shd w:val="clear" w:color="auto" w:fill="FFFFFF"/>
        <w:spacing w:before="0" w:after="0"/>
        <w:textAlignment w:val="baseline"/>
        <w:rPr>
          <w:rFonts w:ascii="Poppins" w:hAnsi="Poppins" w:cs="Poppins"/>
          <w:b/>
          <w:bCs/>
          <w:color w:val="1F2430"/>
          <w:sz w:val="33"/>
          <w:szCs w:val="33"/>
          <w:lang w:val="en-US"/>
        </w:rPr>
      </w:pPr>
      <w:r w:rsidRPr="00DA4C9D"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lastRenderedPageBreak/>
        <w:t>Task 2: Create Virtual Machine</w:t>
      </w:r>
    </w:p>
    <w:p w14:paraId="3A64DF61" w14:textId="77777777" w:rsidR="007658C4" w:rsidRPr="00DA4C9D" w:rsidRDefault="007658C4" w:rsidP="007658C4">
      <w:pPr>
        <w:pStyle w:val="NormalWeb"/>
        <w:shd w:val="clear" w:color="auto" w:fill="FFFFFF"/>
        <w:spacing w:before="0" w:beforeAutospacing="0" w:after="0" w:afterAutospacing="0" w:line="390" w:lineRule="atLeast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In this task, we will create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Linux Virtual Machine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on Azure Portal.</w:t>
      </w:r>
    </w:p>
    <w:p w14:paraId="36A4E949" w14:textId="5FA1658E" w:rsidR="007658C4" w:rsidRPr="0031678B" w:rsidRDefault="007658C4" w:rsidP="00F30910">
      <w:pPr>
        <w:pStyle w:val="NormalWeb"/>
        <w:numPr>
          <w:ilvl w:val="0"/>
          <w:numId w:val="16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Search for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virtual machines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in the search bar present in the Azure portal.</w:t>
      </w:r>
    </w:p>
    <w:p w14:paraId="36B5A4B3" w14:textId="77777777" w:rsidR="0031678B" w:rsidRDefault="0031678B" w:rsidP="0031678B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20AF65E4" w14:textId="2BC0F756" w:rsidR="00F30910" w:rsidRPr="00F30910" w:rsidRDefault="00C27E4D" w:rsidP="00A91B3A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4DD7409" wp14:editId="0B166E32">
            <wp:extent cx="5731510" cy="996315"/>
            <wp:effectExtent l="0" t="0" r="2540" b="0"/>
            <wp:docPr id="134350200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0200" name="Imagen 1" descr="Captura de pantalla con la imagen de una pantal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31DE" w14:textId="4F2EAC30" w:rsidR="00C27E4D" w:rsidRDefault="007658C4" w:rsidP="00C27E4D">
      <w:pPr>
        <w:pStyle w:val="NormalWeb"/>
        <w:numPr>
          <w:ilvl w:val="0"/>
          <w:numId w:val="17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Click on Virtual Machine Blade and then Click on Create Button.</w:t>
      </w:r>
    </w:p>
    <w:p w14:paraId="5E916CC0" w14:textId="77777777" w:rsidR="00C27E4D" w:rsidRPr="00C27E4D" w:rsidRDefault="00C27E4D" w:rsidP="00C27E4D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35F06382" w14:textId="77777777" w:rsidR="007658C4" w:rsidRPr="00DA4C9D" w:rsidRDefault="007658C4" w:rsidP="007658C4">
      <w:pPr>
        <w:pStyle w:val="NormalWeb"/>
        <w:numPr>
          <w:ilvl w:val="0"/>
          <w:numId w:val="18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In the Basic tab, fill the following details</w:t>
      </w:r>
    </w:p>
    <w:p w14:paraId="62263D14" w14:textId="77777777" w:rsidR="007658C4" w:rsidRPr="00DA4C9D" w:rsidRDefault="007658C4" w:rsidP="007658C4">
      <w:pPr>
        <w:pStyle w:val="NormalWeb"/>
        <w:numPr>
          <w:ilvl w:val="0"/>
          <w:numId w:val="19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Resource group: </w:t>
      </w:r>
      <w:proofErr w:type="gram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create 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</w:t>
      </w:r>
      <w:r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RG</w:t>
      </w:r>
      <w:proofErr w:type="gramEnd"/>
      <w:r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1</w:t>
      </w:r>
    </w:p>
    <w:p w14:paraId="700213B6" w14:textId="77777777" w:rsidR="007658C4" w:rsidRDefault="007658C4" w:rsidP="007658C4">
      <w:pPr>
        <w:pStyle w:val="NormalWeb"/>
        <w:numPr>
          <w:ilvl w:val="0"/>
          <w:numId w:val="19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Virtual machine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name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: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Enter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</w:rPr>
        <w:t>WhizlabsVM</w:t>
      </w:r>
      <w:proofErr w:type="spellEnd"/>
    </w:p>
    <w:p w14:paraId="1ABB1917" w14:textId="77777777" w:rsidR="007658C4" w:rsidRDefault="007658C4" w:rsidP="007658C4">
      <w:pPr>
        <w:pStyle w:val="NormalWeb"/>
        <w:numPr>
          <w:ilvl w:val="0"/>
          <w:numId w:val="19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</w:rPr>
      </w:pP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Region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: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select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</w:rPr>
        <w:t>East-US</w:t>
      </w:r>
    </w:p>
    <w:p w14:paraId="16BE5775" w14:textId="77777777" w:rsidR="007658C4" w:rsidRPr="0031678B" w:rsidRDefault="007658C4" w:rsidP="007658C4">
      <w:pPr>
        <w:pStyle w:val="NormalWeb"/>
        <w:numPr>
          <w:ilvl w:val="0"/>
          <w:numId w:val="19"/>
        </w:numPr>
        <w:spacing w:before="0" w:beforeAutospacing="0" w:after="0" w:afterAutospacing="0" w:line="390" w:lineRule="atLeast"/>
        <w:ind w:left="132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Image: select 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Ubuntu Server 20.04 LTS - Gen 2</w:t>
      </w:r>
    </w:p>
    <w:p w14:paraId="4669DAFA" w14:textId="77777777" w:rsidR="0031678B" w:rsidRPr="001100D9" w:rsidRDefault="0031678B" w:rsidP="0031678B">
      <w:pPr>
        <w:pStyle w:val="NormalWeb"/>
        <w:spacing w:before="0" w:beforeAutospacing="0" w:after="0" w:afterAutospacing="0" w:line="390" w:lineRule="atLeast"/>
        <w:ind w:left="132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</w:p>
    <w:p w14:paraId="1107E2B8" w14:textId="62D199A7" w:rsidR="001100D9" w:rsidRPr="00DA4C9D" w:rsidRDefault="001100D9" w:rsidP="00A91B3A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1E008CBD" wp14:editId="6E219447">
            <wp:extent cx="5731510" cy="4445635"/>
            <wp:effectExtent l="0" t="0" r="2540" b="0"/>
            <wp:docPr id="16127307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3072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DDA7" w14:textId="77777777" w:rsidR="007658C4" w:rsidRPr="0031678B" w:rsidRDefault="007658C4" w:rsidP="007658C4">
      <w:pPr>
        <w:pStyle w:val="NormalWeb"/>
        <w:numPr>
          <w:ilvl w:val="0"/>
          <w:numId w:val="19"/>
        </w:numPr>
        <w:spacing w:before="0" w:beforeAutospacing="0" w:after="0" w:afterAutospacing="0" w:line="390" w:lineRule="atLeast"/>
        <w:ind w:left="1320"/>
        <w:textAlignment w:val="baseline"/>
        <w:rPr>
          <w:rStyle w:val="nfasis"/>
          <w:rFonts w:ascii="Poppins" w:hAnsi="Poppins" w:cs="Poppins"/>
          <w:i w:val="0"/>
          <w:iCs w:val="0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lastRenderedPageBreak/>
        <w:t xml:space="preserve">Size: Click on </w:t>
      </w:r>
      <w:r w:rsidRPr="00DA4C9D">
        <w:rPr>
          <w:rStyle w:val="Textoennegrita"/>
          <w:rFonts w:ascii="Poppins" w:eastAsiaTheme="majorEastAsia" w:hAnsi="Poppins" w:cs="Poppins"/>
          <w:i/>
          <w:iCs/>
          <w:color w:val="000000"/>
          <w:sz w:val="21"/>
          <w:szCs w:val="21"/>
          <w:bdr w:val="none" w:sz="0" w:space="0" w:color="auto" w:frame="1"/>
          <w:lang w:val="en-US"/>
        </w:rPr>
        <w:t>See all sizes</w:t>
      </w:r>
      <w:r w:rsidRPr="00DA4C9D"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and pick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Standard_B2s</w:t>
      </w:r>
      <w:r w:rsidRPr="00DA4C9D"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. 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On selecting the size, click on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Select 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button</w:t>
      </w:r>
      <w:r w:rsidRPr="00DA4C9D">
        <w:rPr>
          <w:rStyle w:val="nfasis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088C6862" w14:textId="77777777" w:rsidR="0031678B" w:rsidRPr="001100D9" w:rsidRDefault="0031678B" w:rsidP="0031678B">
      <w:pPr>
        <w:pStyle w:val="NormalWeb"/>
        <w:spacing w:before="0" w:beforeAutospacing="0" w:after="0" w:afterAutospacing="0" w:line="390" w:lineRule="atLeast"/>
        <w:ind w:left="1320"/>
        <w:textAlignment w:val="baseline"/>
        <w:rPr>
          <w:rStyle w:val="nfasis"/>
          <w:rFonts w:ascii="Poppins" w:hAnsi="Poppins" w:cs="Poppins"/>
          <w:i w:val="0"/>
          <w:iCs w:val="0"/>
          <w:color w:val="1F2430"/>
          <w:sz w:val="21"/>
          <w:szCs w:val="21"/>
          <w:lang w:val="en-US"/>
        </w:rPr>
      </w:pPr>
    </w:p>
    <w:p w14:paraId="20BC947E" w14:textId="781721A6" w:rsidR="001100D9" w:rsidRPr="00DA4C9D" w:rsidRDefault="008C1B21" w:rsidP="00A91B3A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A72D381" wp14:editId="04A29971">
            <wp:extent cx="5731510" cy="1752600"/>
            <wp:effectExtent l="0" t="0" r="2540" b="0"/>
            <wp:docPr id="29033571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5712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0159" w14:textId="77777777" w:rsidR="007658C4" w:rsidRPr="00DA4C9D" w:rsidRDefault="007658C4" w:rsidP="007658C4">
      <w:pPr>
        <w:pStyle w:val="NormalWeb"/>
        <w:numPr>
          <w:ilvl w:val="0"/>
          <w:numId w:val="19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Authentication type: select 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SSH Public Key 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based    </w:t>
      </w:r>
    </w:p>
    <w:p w14:paraId="4B497737" w14:textId="77777777" w:rsidR="007658C4" w:rsidRDefault="007658C4" w:rsidP="007658C4">
      <w:pPr>
        <w:pStyle w:val="NormalWeb"/>
        <w:numPr>
          <w:ilvl w:val="1"/>
          <w:numId w:val="20"/>
        </w:numPr>
        <w:spacing w:before="0" w:beforeAutospacing="0" w:after="0" w:afterAutospacing="0" w:line="390" w:lineRule="atLeast"/>
        <w:ind w:left="2040"/>
        <w:textAlignment w:val="baseline"/>
        <w:rPr>
          <w:rFonts w:ascii="Poppins" w:hAnsi="Poppins" w:cs="Poppins"/>
          <w:color w:val="1F2430"/>
          <w:sz w:val="21"/>
          <w:szCs w:val="21"/>
        </w:rPr>
      </w:pP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Username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: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Enter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</w:rPr>
        <w:t>whizlabsuser</w:t>
      </w:r>
      <w:proofErr w:type="spellEnd"/>
    </w:p>
    <w:p w14:paraId="5C6F688C" w14:textId="77777777" w:rsidR="007658C4" w:rsidRPr="00DA4C9D" w:rsidRDefault="007658C4" w:rsidP="007658C4">
      <w:pPr>
        <w:pStyle w:val="NormalWeb"/>
        <w:numPr>
          <w:ilvl w:val="1"/>
          <w:numId w:val="21"/>
        </w:numPr>
        <w:spacing w:before="0" w:beforeAutospacing="0" w:after="0" w:afterAutospacing="0" w:line="390" w:lineRule="atLeast"/>
        <w:ind w:left="204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SSH public key source: Select 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Generate new key pair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</w:t>
      </w:r>
    </w:p>
    <w:p w14:paraId="390AAE75" w14:textId="77777777" w:rsidR="007658C4" w:rsidRPr="00DA4C9D" w:rsidRDefault="007658C4" w:rsidP="007658C4">
      <w:pPr>
        <w:pStyle w:val="NormalWeb"/>
        <w:numPr>
          <w:ilvl w:val="1"/>
          <w:numId w:val="22"/>
        </w:numPr>
        <w:spacing w:before="0" w:beforeAutospacing="0" w:after="0" w:afterAutospacing="0" w:line="390" w:lineRule="atLeast"/>
        <w:ind w:left="204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Key pair name: Leave the default value</w:t>
      </w:r>
    </w:p>
    <w:p w14:paraId="69D3920C" w14:textId="77777777" w:rsidR="007658C4" w:rsidRPr="0031678B" w:rsidRDefault="007658C4" w:rsidP="007658C4">
      <w:pPr>
        <w:pStyle w:val="NormalWeb"/>
        <w:numPr>
          <w:ilvl w:val="1"/>
          <w:numId w:val="23"/>
        </w:numPr>
        <w:spacing w:before="0" w:beforeAutospacing="0" w:after="0" w:afterAutospacing="0" w:line="390" w:lineRule="atLeast"/>
        <w:ind w:left="204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Inbound port rules: Leave the default values</w:t>
      </w:r>
    </w:p>
    <w:p w14:paraId="7A22424C" w14:textId="77777777" w:rsidR="0031678B" w:rsidRPr="00321AD8" w:rsidRDefault="0031678B" w:rsidP="0031678B">
      <w:pPr>
        <w:pStyle w:val="NormalWeb"/>
        <w:spacing w:before="0" w:beforeAutospacing="0" w:after="0" w:afterAutospacing="0" w:line="390" w:lineRule="atLeast"/>
        <w:ind w:left="204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7496C480" w14:textId="38FEB592" w:rsidR="007658C4" w:rsidRDefault="00321AD8" w:rsidP="00A91B3A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4C64412E" wp14:editId="41C40874">
            <wp:extent cx="5731510" cy="4053840"/>
            <wp:effectExtent l="0" t="0" r="2540" b="3810"/>
            <wp:docPr id="209659926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9926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3647" w14:textId="77777777" w:rsidR="0031678B" w:rsidRDefault="0031678B" w:rsidP="00A91B3A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35D4D3B3" w14:textId="77777777" w:rsidR="0031678B" w:rsidRPr="00321AD8" w:rsidRDefault="0031678B" w:rsidP="00A91B3A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56FD6327" w14:textId="77777777" w:rsidR="007658C4" w:rsidRDefault="007658C4" w:rsidP="007658C4">
      <w:pPr>
        <w:pStyle w:val="NormalWeb"/>
        <w:numPr>
          <w:ilvl w:val="0"/>
          <w:numId w:val="24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lastRenderedPageBreak/>
        <w:t xml:space="preserve">In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the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Disks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Tab</w:t>
      </w:r>
      <w:proofErr w:type="spellEnd"/>
    </w:p>
    <w:p w14:paraId="51D1A45C" w14:textId="77777777" w:rsidR="007658C4" w:rsidRPr="0031678B" w:rsidRDefault="007658C4" w:rsidP="007658C4">
      <w:pPr>
        <w:numPr>
          <w:ilvl w:val="0"/>
          <w:numId w:val="25"/>
        </w:numPr>
        <w:spacing w:after="0"/>
        <w:ind w:left="1320" w:right="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OS Disk Type: Select </w:t>
      </w:r>
      <w:r w:rsidRPr="00DA4C9D">
        <w:rPr>
          <w:rStyle w:val="Textoennegrita"/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Standard SSD</w:t>
      </w:r>
    </w:p>
    <w:p w14:paraId="2A780A73" w14:textId="77777777" w:rsidR="0031678B" w:rsidRPr="00321AD8" w:rsidRDefault="0031678B" w:rsidP="0031678B">
      <w:pPr>
        <w:spacing w:after="0"/>
        <w:ind w:left="1320" w:right="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</w:p>
    <w:p w14:paraId="729B4B6A" w14:textId="0FAD3B22" w:rsidR="007658C4" w:rsidRDefault="00A91B3A" w:rsidP="0031678B">
      <w:pPr>
        <w:spacing w:after="0"/>
        <w:ind w:right="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67890C45" wp14:editId="7C799D78">
            <wp:extent cx="4547520" cy="3508130"/>
            <wp:effectExtent l="0" t="0" r="5715" b="0"/>
            <wp:docPr id="21368667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66714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328" cy="35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34A4" w14:textId="77777777" w:rsidR="0031678B" w:rsidRPr="0031678B" w:rsidRDefault="0031678B" w:rsidP="0031678B">
      <w:pPr>
        <w:spacing w:after="0"/>
        <w:ind w:right="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4AA91439" w14:textId="77777777" w:rsidR="007658C4" w:rsidRPr="00DA4C9D" w:rsidRDefault="007658C4" w:rsidP="007658C4">
      <w:pPr>
        <w:pStyle w:val="NormalWeb"/>
        <w:numPr>
          <w:ilvl w:val="0"/>
          <w:numId w:val="26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In the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Networking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and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Management 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tab leave everything as Default and go to 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Monitoring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tab. </w:t>
      </w:r>
    </w:p>
    <w:p w14:paraId="7DCDCE52" w14:textId="1F71AED7" w:rsidR="007658C4" w:rsidRPr="0031678B" w:rsidRDefault="007658C4" w:rsidP="00DF4C08">
      <w:pPr>
        <w:numPr>
          <w:ilvl w:val="0"/>
          <w:numId w:val="27"/>
        </w:numPr>
        <w:spacing w:after="0"/>
        <w:ind w:left="1320" w:right="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</w:rPr>
      </w:pP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Boot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diagnostics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: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select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Textoennegrita"/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disable</w:t>
      </w:r>
      <w:proofErr w:type="spellEnd"/>
    </w:p>
    <w:p w14:paraId="12DE912C" w14:textId="77777777" w:rsidR="0031678B" w:rsidRPr="00DF4C08" w:rsidRDefault="0031678B" w:rsidP="0031678B">
      <w:pPr>
        <w:spacing w:after="0"/>
        <w:ind w:left="1320" w:right="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</w:rPr>
      </w:pPr>
    </w:p>
    <w:p w14:paraId="18C597FF" w14:textId="10175524" w:rsidR="00DF4C08" w:rsidRPr="00DF4C08" w:rsidRDefault="00DF4C08" w:rsidP="00DF4C08">
      <w:pPr>
        <w:spacing w:after="0"/>
        <w:ind w:right="0"/>
        <w:jc w:val="center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noProof/>
        </w:rPr>
        <w:drawing>
          <wp:inline distT="0" distB="0" distL="0" distR="0" wp14:anchorId="6A29FDD3" wp14:editId="5968AE1E">
            <wp:extent cx="4387361" cy="3125496"/>
            <wp:effectExtent l="0" t="0" r="0" b="0"/>
            <wp:docPr id="12184838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3881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4246" cy="31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666A" w14:textId="0042E478" w:rsidR="002C3D11" w:rsidRDefault="007658C4" w:rsidP="002C3D11">
      <w:pPr>
        <w:pStyle w:val="NormalWeb"/>
        <w:numPr>
          <w:ilvl w:val="0"/>
          <w:numId w:val="28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lastRenderedPageBreak/>
        <w:t xml:space="preserve">Click on the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Review + Create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and then click on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Create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button.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br/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NOTE: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 In the </w:t>
      </w:r>
      <w:proofErr w:type="spellStart"/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Review+Create</w:t>
      </w:r>
      <w:proofErr w:type="spellEnd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Tab if it asks for any preferred email address and phone number, give some random email and phone number.</w:t>
      </w:r>
    </w:p>
    <w:p w14:paraId="363EB8C2" w14:textId="77777777" w:rsidR="002C3D11" w:rsidRPr="002C3D11" w:rsidRDefault="002C3D11" w:rsidP="002C3D11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07F781EF" w14:textId="4B538570" w:rsidR="00C65444" w:rsidRPr="0031678B" w:rsidRDefault="007658C4" w:rsidP="00C65444">
      <w:pPr>
        <w:pStyle w:val="NormalWeb"/>
        <w:numPr>
          <w:ilvl w:val="0"/>
          <w:numId w:val="29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 Click on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Download Private Key and create resource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21657DA4" w14:textId="77777777" w:rsidR="0031678B" w:rsidRDefault="0031678B" w:rsidP="0031678B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65C07C2D" w14:textId="545B9953" w:rsidR="00C65444" w:rsidRPr="00C65444" w:rsidRDefault="00C65444" w:rsidP="00C65444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5915EA9B" wp14:editId="0AF5CEA2">
            <wp:extent cx="3701562" cy="3001932"/>
            <wp:effectExtent l="0" t="0" r="0" b="8255"/>
            <wp:docPr id="227204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04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6814" cy="30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C404" w14:textId="77777777" w:rsidR="007658C4" w:rsidRPr="0031678B" w:rsidRDefault="007658C4" w:rsidP="007658C4">
      <w:pPr>
        <w:pStyle w:val="NormalWeb"/>
        <w:numPr>
          <w:ilvl w:val="0"/>
          <w:numId w:val="30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Wait Until the Deployment is Completed and click on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Go to Resource 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Button.</w:t>
      </w:r>
    </w:p>
    <w:p w14:paraId="6CD62FD2" w14:textId="77777777" w:rsidR="0031678B" w:rsidRPr="00AF26C3" w:rsidRDefault="0031678B" w:rsidP="0031678B">
      <w:pPr>
        <w:pStyle w:val="NormalWeb"/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18DE6553" w14:textId="618C0C59" w:rsidR="00AF26C3" w:rsidRPr="00DA4C9D" w:rsidRDefault="00AF26C3" w:rsidP="0031678B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54C29FF4" wp14:editId="591040AE">
            <wp:extent cx="5731510" cy="2990850"/>
            <wp:effectExtent l="0" t="0" r="2540" b="0"/>
            <wp:docPr id="16108237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23795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959B" w14:textId="77777777" w:rsidR="007658C4" w:rsidRPr="00EB3E17" w:rsidRDefault="007658C4" w:rsidP="007658C4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09825871" w14:textId="77777777" w:rsidR="007658C4" w:rsidRPr="00DA4C9D" w:rsidRDefault="007658C4" w:rsidP="007658C4">
      <w:pPr>
        <w:pStyle w:val="Ttulo3"/>
        <w:spacing w:before="0"/>
        <w:textAlignment w:val="baseline"/>
        <w:rPr>
          <w:rFonts w:ascii="Poppins" w:hAnsi="Poppins" w:cs="Poppins"/>
          <w:color w:val="1F2430"/>
          <w:sz w:val="36"/>
          <w:szCs w:val="36"/>
          <w:lang w:val="en-US"/>
        </w:rPr>
      </w:pPr>
      <w:r w:rsidRPr="00DA4C9D">
        <w:rPr>
          <w:rFonts w:ascii="Poppins" w:hAnsi="Poppins" w:cs="Poppins"/>
          <w:b/>
          <w:bCs/>
          <w:color w:val="000000"/>
          <w:sz w:val="36"/>
          <w:szCs w:val="36"/>
          <w:bdr w:val="none" w:sz="0" w:space="0" w:color="auto" w:frame="1"/>
          <w:lang w:val="en-US"/>
        </w:rPr>
        <w:lastRenderedPageBreak/>
        <w:t>Do You Know?</w:t>
      </w:r>
    </w:p>
    <w:p w14:paraId="36129F45" w14:textId="4DDA86FC" w:rsidR="0031678B" w:rsidRDefault="007658C4" w:rsidP="007658C4">
      <w:pPr>
        <w:pStyle w:val="NormalWeb"/>
        <w:spacing w:before="0" w:beforeAutospacing="0" w:after="0" w:afterAutospacing="0" w:line="390" w:lineRule="atLeast"/>
        <w:textAlignment w:val="baseline"/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Azure virtual machines offer specialized sizes optimized for various workloads, providing unparalleled flexibility and performance tailored to specific application requirements.</w:t>
      </w:r>
    </w:p>
    <w:p w14:paraId="71956C61" w14:textId="77777777" w:rsidR="0031678B" w:rsidRPr="0031678B" w:rsidRDefault="0031678B" w:rsidP="007658C4">
      <w:pPr>
        <w:pStyle w:val="NormalWeb"/>
        <w:spacing w:before="0" w:beforeAutospacing="0" w:after="0" w:afterAutospacing="0" w:line="390" w:lineRule="atLeast"/>
        <w:textAlignment w:val="baseline"/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</w:pPr>
    </w:p>
    <w:p w14:paraId="1E8DA5B3" w14:textId="77777777" w:rsidR="0031678B" w:rsidRDefault="0031678B">
      <w:pPr>
        <w:spacing w:after="240" w:line="252" w:lineRule="auto"/>
        <w:ind w:left="0" w:right="0"/>
        <w:rPr>
          <w:rStyle w:val="Textoennegrita"/>
          <w:rFonts w:ascii="Poppins" w:eastAsiaTheme="majorEastAsia" w:hAnsi="Poppins" w:cs="Poppins"/>
          <w:b w:val="0"/>
          <w:bCs w:val="0"/>
          <w:caps/>
          <w:color w:val="000000"/>
          <w:sz w:val="33"/>
          <w:szCs w:val="33"/>
          <w:bdr w:val="none" w:sz="0" w:space="0" w:color="auto" w:frame="1"/>
          <w:lang w:val="en-US"/>
        </w:rPr>
      </w:pPr>
      <w:r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br w:type="page"/>
      </w:r>
    </w:p>
    <w:p w14:paraId="37342837" w14:textId="0C6BCC6A" w:rsidR="007658C4" w:rsidRPr="00DA4C9D" w:rsidRDefault="007658C4" w:rsidP="007658C4">
      <w:pPr>
        <w:pStyle w:val="Ttulo2"/>
        <w:shd w:val="clear" w:color="auto" w:fill="FFFFFF"/>
        <w:spacing w:before="0" w:after="0"/>
        <w:textAlignment w:val="baseline"/>
        <w:rPr>
          <w:rFonts w:ascii="Poppins" w:hAnsi="Poppins" w:cs="Poppins"/>
          <w:b/>
          <w:bCs/>
          <w:color w:val="1F2430"/>
          <w:sz w:val="33"/>
          <w:szCs w:val="33"/>
          <w:lang w:val="en-US"/>
        </w:rPr>
      </w:pPr>
      <w:r w:rsidRPr="00DA4C9D"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lastRenderedPageBreak/>
        <w:t>Task 3: SSH into the virtual machine</w:t>
      </w:r>
    </w:p>
    <w:p w14:paraId="66F784D8" w14:textId="77777777" w:rsidR="007658C4" w:rsidRPr="00DA4C9D" w:rsidRDefault="007658C4" w:rsidP="007658C4">
      <w:pPr>
        <w:pStyle w:val="NormalWeb"/>
        <w:shd w:val="clear" w:color="auto" w:fill="FFFFFF"/>
        <w:spacing w:before="0" w:beforeAutospacing="0" w:after="0" w:afterAutospacing="0" w:line="390" w:lineRule="atLeast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In this task, we will connect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Linux Virtual Machine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using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SSH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40B03B85" w14:textId="77777777" w:rsidR="007658C4" w:rsidRPr="0031678B" w:rsidRDefault="007658C4" w:rsidP="007658C4">
      <w:pPr>
        <w:pStyle w:val="NormalWeb"/>
        <w:numPr>
          <w:ilvl w:val="0"/>
          <w:numId w:val="31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Click on the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Connect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</w:t>
      </w:r>
      <w:proofErr w:type="gramStart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button, and</w:t>
      </w:r>
      <w:proofErr w:type="gramEnd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select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SSH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016481AB" w14:textId="77777777" w:rsidR="0031678B" w:rsidRPr="00C1293B" w:rsidRDefault="0031678B" w:rsidP="0031678B">
      <w:pPr>
        <w:pStyle w:val="NormalWeb"/>
        <w:spacing w:before="0" w:beforeAutospacing="0" w:after="0" w:afterAutospacing="0" w:line="390" w:lineRule="atLeast"/>
        <w:ind w:left="81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71E40680" w14:textId="2C56FF8C" w:rsidR="00C1293B" w:rsidRPr="00DA4C9D" w:rsidRDefault="00C1293B" w:rsidP="00C1293B">
      <w:pPr>
        <w:pStyle w:val="NormalWeb"/>
        <w:spacing w:before="0" w:beforeAutospacing="0" w:after="0" w:afterAutospacing="0" w:line="390" w:lineRule="atLeast"/>
        <w:ind w:right="4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096730E" wp14:editId="709BD4D2">
            <wp:extent cx="5731510" cy="3348355"/>
            <wp:effectExtent l="0" t="0" r="2540" b="4445"/>
            <wp:docPr id="5306928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92833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2A1E" w14:textId="77777777" w:rsidR="007658C4" w:rsidRPr="00DA4C9D" w:rsidRDefault="007658C4" w:rsidP="007658C4">
      <w:pPr>
        <w:pStyle w:val="NormalWeb"/>
        <w:numPr>
          <w:ilvl w:val="0"/>
          <w:numId w:val="31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For Windows Users You </w:t>
      </w:r>
      <w:proofErr w:type="gramStart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have to</w:t>
      </w:r>
      <w:proofErr w:type="gramEnd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install putty and putty gen from the links given below</w:t>
      </w:r>
    </w:p>
    <w:p w14:paraId="3CA4A1B5" w14:textId="77777777" w:rsidR="007658C4" w:rsidRDefault="00B656CE" w:rsidP="007658C4">
      <w:pPr>
        <w:numPr>
          <w:ilvl w:val="0"/>
          <w:numId w:val="32"/>
        </w:numPr>
        <w:spacing w:after="0"/>
        <w:ind w:left="1320" w:right="0"/>
        <w:textAlignment w:val="baseline"/>
        <w:rPr>
          <w:rFonts w:ascii="Poppins" w:hAnsi="Poppins" w:cs="Poppins"/>
          <w:color w:val="1F2430"/>
          <w:sz w:val="21"/>
          <w:szCs w:val="21"/>
        </w:rPr>
      </w:pPr>
      <w:hyperlink r:id="rId22" w:tgtFrame="_blank" w:history="1">
        <w:proofErr w:type="spellStart"/>
        <w:r w:rsidR="007658C4">
          <w:rPr>
            <w:rStyle w:val="Hipervnculo"/>
            <w:rFonts w:ascii="Poppins" w:hAnsi="Poppins" w:cs="Poppins"/>
            <w:color w:val="007CFF"/>
            <w:sz w:val="21"/>
            <w:szCs w:val="21"/>
            <w:bdr w:val="none" w:sz="0" w:space="0" w:color="auto" w:frame="1"/>
          </w:rPr>
          <w:t>PuTTYgen</w:t>
        </w:r>
        <w:proofErr w:type="spellEnd"/>
        <w:r w:rsidR="007658C4">
          <w:rPr>
            <w:rStyle w:val="Hipervnculo"/>
            <w:rFonts w:ascii="Poppins" w:hAnsi="Poppins" w:cs="Poppins"/>
            <w:color w:val="007CFF"/>
            <w:sz w:val="21"/>
            <w:szCs w:val="21"/>
            <w:bdr w:val="none" w:sz="0" w:space="0" w:color="auto" w:frame="1"/>
          </w:rPr>
          <w:t xml:space="preserve"> </w:t>
        </w:r>
        <w:proofErr w:type="spellStart"/>
        <w:r w:rsidR="007658C4">
          <w:rPr>
            <w:rStyle w:val="Hipervnculo"/>
            <w:rFonts w:ascii="Poppins" w:hAnsi="Poppins" w:cs="Poppins"/>
            <w:color w:val="007CFF"/>
            <w:sz w:val="21"/>
            <w:szCs w:val="21"/>
            <w:bdr w:val="none" w:sz="0" w:space="0" w:color="auto" w:frame="1"/>
          </w:rPr>
          <w:t>Download</w:t>
        </w:r>
        <w:proofErr w:type="spellEnd"/>
      </w:hyperlink>
    </w:p>
    <w:p w14:paraId="12DC6A4F" w14:textId="77777777" w:rsidR="007658C4" w:rsidRDefault="00B656CE" w:rsidP="007658C4">
      <w:pPr>
        <w:numPr>
          <w:ilvl w:val="0"/>
          <w:numId w:val="32"/>
        </w:numPr>
        <w:spacing w:after="0"/>
        <w:ind w:left="1320" w:right="0"/>
        <w:textAlignment w:val="baseline"/>
        <w:rPr>
          <w:rFonts w:ascii="Poppins" w:hAnsi="Poppins" w:cs="Poppins"/>
          <w:color w:val="1F2430"/>
          <w:sz w:val="21"/>
          <w:szCs w:val="21"/>
        </w:rPr>
      </w:pPr>
      <w:hyperlink r:id="rId23" w:tgtFrame="_blank" w:history="1">
        <w:proofErr w:type="spellStart"/>
        <w:r w:rsidR="007658C4">
          <w:rPr>
            <w:rStyle w:val="Hipervnculo"/>
            <w:rFonts w:ascii="Poppins" w:hAnsi="Poppins" w:cs="Poppins"/>
            <w:color w:val="3984C6"/>
            <w:sz w:val="21"/>
            <w:szCs w:val="21"/>
            <w:bdr w:val="none" w:sz="0" w:space="0" w:color="auto" w:frame="1"/>
          </w:rPr>
          <w:t>putty</w:t>
        </w:r>
        <w:proofErr w:type="spellEnd"/>
      </w:hyperlink>
    </w:p>
    <w:p w14:paraId="2CE70C1A" w14:textId="77777777" w:rsidR="007658C4" w:rsidRDefault="007658C4" w:rsidP="007658C4">
      <w:pPr>
        <w:pStyle w:val="NormalWeb"/>
        <w:numPr>
          <w:ilvl w:val="0"/>
          <w:numId w:val="33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In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PUTTYgen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Application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 </w:t>
      </w:r>
    </w:p>
    <w:p w14:paraId="36C80C26" w14:textId="77777777" w:rsidR="007658C4" w:rsidRPr="00DA4C9D" w:rsidRDefault="007658C4" w:rsidP="007658C4">
      <w:pPr>
        <w:pStyle w:val="NormalWeb"/>
        <w:numPr>
          <w:ilvl w:val="0"/>
          <w:numId w:val="34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Click on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the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Conversions 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tab -&gt;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Import key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, upload the file that you have downloaded while creating the virtual machine</w:t>
      </w:r>
    </w:p>
    <w:p w14:paraId="3386EB51" w14:textId="77777777" w:rsidR="007658C4" w:rsidRPr="00CF0E92" w:rsidRDefault="007658C4" w:rsidP="007658C4">
      <w:pPr>
        <w:pStyle w:val="NormalWeb"/>
        <w:numPr>
          <w:ilvl w:val="0"/>
          <w:numId w:val="34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Click on the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Save Private Key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button</w:t>
      </w:r>
    </w:p>
    <w:p w14:paraId="479007C2" w14:textId="5AAAA0D0" w:rsidR="00CF0E92" w:rsidRDefault="009A4795" w:rsidP="009A4795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5EE826D3" wp14:editId="60521DD4">
            <wp:extent cx="4121206" cy="3209192"/>
            <wp:effectExtent l="0" t="0" r="0" b="0"/>
            <wp:docPr id="15950538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538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6467" cy="32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08EB" w14:textId="77777777" w:rsidR="0031678B" w:rsidRPr="00DA4C9D" w:rsidRDefault="0031678B" w:rsidP="009A4795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59FE5046" w14:textId="77777777" w:rsidR="007658C4" w:rsidRPr="0031678B" w:rsidRDefault="007658C4" w:rsidP="007658C4">
      <w:pPr>
        <w:pStyle w:val="NormalWeb"/>
        <w:numPr>
          <w:ilvl w:val="0"/>
          <w:numId w:val="34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Save the file with same name as of </w:t>
      </w:r>
      <w:proofErr w:type="gramStart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Public</w:t>
      </w:r>
      <w:proofErr w:type="gramEnd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key downloaded from Azure.</w:t>
      </w:r>
    </w:p>
    <w:p w14:paraId="38A04CAC" w14:textId="77777777" w:rsidR="0031678B" w:rsidRPr="00224E36" w:rsidRDefault="0031678B" w:rsidP="0031678B">
      <w:pPr>
        <w:pStyle w:val="NormalWeb"/>
        <w:spacing w:before="0" w:beforeAutospacing="0" w:after="0" w:afterAutospacing="0" w:line="390" w:lineRule="atLeast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673668B3" w14:textId="07345F99" w:rsidR="00224E36" w:rsidRDefault="002679CC" w:rsidP="002679CC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7F441931" wp14:editId="5C87FA1D">
            <wp:extent cx="1696915" cy="1571218"/>
            <wp:effectExtent l="0" t="0" r="0" b="0"/>
            <wp:docPr id="37567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70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8493" cy="1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A420" w14:textId="77777777" w:rsidR="0031678B" w:rsidRPr="00DA4C9D" w:rsidRDefault="0031678B" w:rsidP="002679CC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3E5C2DF6" w14:textId="344B4D5B" w:rsidR="007558BB" w:rsidRPr="0031678B" w:rsidRDefault="007658C4" w:rsidP="007558BB">
      <w:pPr>
        <w:pStyle w:val="NormalWeb"/>
        <w:numPr>
          <w:ilvl w:val="0"/>
          <w:numId w:val="34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</w:rPr>
      </w:pP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Close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the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PUTTYgen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application</w:t>
      </w:r>
      <w:proofErr w:type="spellEnd"/>
    </w:p>
    <w:p w14:paraId="74428EC9" w14:textId="77777777" w:rsidR="007558BB" w:rsidRPr="00224E36" w:rsidRDefault="007558BB" w:rsidP="007558BB">
      <w:pPr>
        <w:pStyle w:val="NormalWeb"/>
        <w:spacing w:before="0" w:beforeAutospacing="0" w:after="0" w:afterAutospacing="0" w:line="390" w:lineRule="atLeast"/>
        <w:textAlignment w:val="baseline"/>
        <w:rPr>
          <w:rFonts w:ascii="Poppins" w:hAnsi="Poppins" w:cs="Poppins"/>
          <w:color w:val="1F2430"/>
          <w:sz w:val="21"/>
          <w:szCs w:val="21"/>
        </w:rPr>
      </w:pPr>
    </w:p>
    <w:p w14:paraId="7C94087B" w14:textId="77777777" w:rsidR="007658C4" w:rsidRDefault="007658C4" w:rsidP="007658C4">
      <w:pPr>
        <w:pStyle w:val="NormalWeb"/>
        <w:numPr>
          <w:ilvl w:val="0"/>
          <w:numId w:val="35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In PUTTY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Application</w:t>
      </w:r>
      <w:proofErr w:type="spellEnd"/>
    </w:p>
    <w:p w14:paraId="5616632C" w14:textId="77777777" w:rsidR="007658C4" w:rsidRPr="007558BB" w:rsidRDefault="007658C4" w:rsidP="007658C4">
      <w:pPr>
        <w:pStyle w:val="NormalWeb"/>
        <w:numPr>
          <w:ilvl w:val="0"/>
          <w:numId w:val="36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Give the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public IP address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of the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virtual machine 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that we have created</w:t>
      </w:r>
    </w:p>
    <w:p w14:paraId="37DF5225" w14:textId="691215B1" w:rsidR="007558BB" w:rsidRPr="00DA4C9D" w:rsidRDefault="007558BB" w:rsidP="007558BB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75D711FF" wp14:editId="1083DD77">
            <wp:extent cx="2646485" cy="2576069"/>
            <wp:effectExtent l="0" t="0" r="1905" b="0"/>
            <wp:docPr id="19051704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0404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1789" cy="25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7F01" w14:textId="77777777" w:rsidR="007658C4" w:rsidRPr="0031678B" w:rsidRDefault="007658C4" w:rsidP="007658C4">
      <w:pPr>
        <w:pStyle w:val="NormalWeb"/>
        <w:numPr>
          <w:ilvl w:val="0"/>
          <w:numId w:val="36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Go to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SSH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tab and then got to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Auth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tab and then go to </w:t>
      </w:r>
      <w:r w:rsidRPr="00DA4C9D">
        <w:rPr>
          <w:rFonts w:ascii="Poppins" w:hAnsi="Poppins" w:cs="Poppins"/>
          <w:b/>
          <w:bCs/>
          <w:color w:val="000000"/>
          <w:sz w:val="21"/>
          <w:szCs w:val="21"/>
          <w:bdr w:val="none" w:sz="0" w:space="0" w:color="auto" w:frame="1"/>
          <w:lang w:val="en-US"/>
        </w:rPr>
        <w:t>Credentials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tab and load the private key file</w:t>
      </w:r>
    </w:p>
    <w:p w14:paraId="77F8DAB8" w14:textId="77777777" w:rsidR="0031678B" w:rsidRPr="007558BB" w:rsidRDefault="0031678B" w:rsidP="0031678B">
      <w:pPr>
        <w:pStyle w:val="NormalWeb"/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3AE1BAF1" w14:textId="6FE73554" w:rsidR="007558BB" w:rsidRDefault="001B4886" w:rsidP="001B4886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13F5CB5C" wp14:editId="7C5FE539">
            <wp:extent cx="3015762" cy="2974824"/>
            <wp:effectExtent l="0" t="0" r="0" b="0"/>
            <wp:docPr id="6992305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30571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8411" cy="29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D35" w14:textId="77777777" w:rsidR="0031678B" w:rsidRPr="00DA4C9D" w:rsidRDefault="0031678B" w:rsidP="001B4886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5300120B" w14:textId="77777777" w:rsidR="007658C4" w:rsidRDefault="007658C4" w:rsidP="007658C4">
      <w:pPr>
        <w:pStyle w:val="NormalWeb"/>
        <w:numPr>
          <w:ilvl w:val="0"/>
          <w:numId w:val="36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</w:rPr>
      </w:pPr>
      <w:proofErr w:type="spellStart"/>
      <w:proofErr w:type="gram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Click</w:t>
      </w:r>
      <w:proofErr w:type="spellEnd"/>
      <w:proofErr w:type="gram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on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</w:rPr>
        <w:t>Open</w:t>
      </w:r>
    </w:p>
    <w:p w14:paraId="44C1112E" w14:textId="77777777" w:rsidR="007658C4" w:rsidRPr="00E808B7" w:rsidRDefault="007658C4" w:rsidP="007658C4">
      <w:pPr>
        <w:pStyle w:val="NormalWeb"/>
        <w:numPr>
          <w:ilvl w:val="0"/>
          <w:numId w:val="36"/>
        </w:numPr>
        <w:spacing w:before="0" w:beforeAutospacing="0" w:after="0" w:afterAutospacing="0" w:line="390" w:lineRule="atLeast"/>
        <w:ind w:left="1320"/>
        <w:textAlignment w:val="baseline"/>
        <w:rPr>
          <w:rStyle w:val="Textoennegrita"/>
          <w:rFonts w:ascii="Poppins" w:hAnsi="Poppins" w:cs="Poppins"/>
          <w:b w:val="0"/>
          <w:bCs w:val="0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You will be prompted with a security </w:t>
      </w:r>
      <w:proofErr w:type="gramStart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alert ,</w:t>
      </w:r>
      <w:proofErr w:type="gramEnd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click on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Accept</w:t>
      </w:r>
    </w:p>
    <w:p w14:paraId="320DCCE2" w14:textId="62C14F73" w:rsidR="00E808B7" w:rsidRPr="00DA4C9D" w:rsidRDefault="00E808B7" w:rsidP="00E808B7">
      <w:pPr>
        <w:pStyle w:val="NormalWeb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2D11E4DE" wp14:editId="2CA01C8C">
            <wp:extent cx="3899258" cy="3068515"/>
            <wp:effectExtent l="0" t="0" r="6350" b="0"/>
            <wp:docPr id="12653315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1534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0456" cy="30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DBBE" w14:textId="77777777" w:rsidR="007658C4" w:rsidRPr="00DA4C9D" w:rsidRDefault="007658C4" w:rsidP="007658C4">
      <w:pPr>
        <w:pStyle w:val="NormalWeb"/>
        <w:numPr>
          <w:ilvl w:val="0"/>
          <w:numId w:val="36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Enter the 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username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 that you have specified while creating the virtual machine(</w:t>
      </w:r>
      <w:proofErr w:type="spellStart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whizlabsuser</w:t>
      </w:r>
      <w:proofErr w:type="spellEnd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)</w:t>
      </w:r>
    </w:p>
    <w:p w14:paraId="1146CD2F" w14:textId="77777777" w:rsidR="007658C4" w:rsidRPr="00B656CE" w:rsidRDefault="007658C4" w:rsidP="007658C4">
      <w:pPr>
        <w:pStyle w:val="NormalWeb"/>
        <w:numPr>
          <w:ilvl w:val="0"/>
          <w:numId w:val="36"/>
        </w:numPr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You will now be successfully logged into ubuntu virtual machine</w:t>
      </w:r>
    </w:p>
    <w:p w14:paraId="4B1E4C8B" w14:textId="77777777" w:rsidR="00B656CE" w:rsidRPr="00DA4C9D" w:rsidRDefault="00B656CE" w:rsidP="00B656CE">
      <w:pPr>
        <w:pStyle w:val="NormalWeb"/>
        <w:spacing w:before="0" w:beforeAutospacing="0" w:after="0" w:afterAutospacing="0" w:line="390" w:lineRule="atLeast"/>
        <w:ind w:left="132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643A50A6" w14:textId="27CC085B" w:rsidR="007658C4" w:rsidRDefault="002F6190" w:rsidP="002F6190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noProof/>
        </w:rPr>
        <w:drawing>
          <wp:inline distT="0" distB="0" distL="0" distR="0" wp14:anchorId="59694C78" wp14:editId="71A9769D">
            <wp:extent cx="4403872" cy="2945510"/>
            <wp:effectExtent l="0" t="0" r="0" b="7620"/>
            <wp:docPr id="737524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2458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10" cy="295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4E54" w14:textId="77777777" w:rsidR="00B656CE" w:rsidRDefault="00B656CE" w:rsidP="002F6190">
      <w:pPr>
        <w:pStyle w:val="NormalWeb"/>
        <w:shd w:val="clear" w:color="auto" w:fill="FFFFFF"/>
        <w:spacing w:before="0" w:beforeAutospacing="0" w:after="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</w:rPr>
      </w:pPr>
    </w:p>
    <w:p w14:paraId="2C34E292" w14:textId="77777777" w:rsidR="007658C4" w:rsidRPr="00DA4C9D" w:rsidRDefault="007658C4" w:rsidP="007658C4">
      <w:pPr>
        <w:pStyle w:val="NormalWeb"/>
        <w:numPr>
          <w:ilvl w:val="0"/>
          <w:numId w:val="37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For mac and Linux users follow the steps given in the official Microsoft documentation</w:t>
      </w:r>
    </w:p>
    <w:p w14:paraId="03E4D4F5" w14:textId="77777777" w:rsidR="007658C4" w:rsidRPr="00DA4C9D" w:rsidRDefault="00B656CE" w:rsidP="007658C4">
      <w:pPr>
        <w:numPr>
          <w:ilvl w:val="0"/>
          <w:numId w:val="38"/>
        </w:numPr>
        <w:spacing w:after="0"/>
        <w:ind w:left="1320" w:right="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hyperlink r:id="rId30" w:history="1">
        <w:r w:rsidR="007658C4" w:rsidRPr="00DA4C9D">
          <w:rPr>
            <w:rStyle w:val="Hipervnculo"/>
            <w:rFonts w:ascii="Poppins" w:hAnsi="Poppins" w:cs="Poppins"/>
            <w:color w:val="000000"/>
            <w:sz w:val="21"/>
            <w:szCs w:val="21"/>
            <w:bdr w:val="none" w:sz="0" w:space="0" w:color="auto" w:frame="1"/>
            <w:lang w:val="en-US"/>
          </w:rPr>
          <w:t>Create and use an SSH key pair for Linux VMs in Azure - Azure Virtual Machines | Microsoft Docs</w:t>
        </w:r>
      </w:hyperlink>
    </w:p>
    <w:p w14:paraId="7CCA6D47" w14:textId="77777777" w:rsidR="007658C4" w:rsidRPr="0031678B" w:rsidRDefault="007658C4" w:rsidP="007658C4">
      <w:pPr>
        <w:pStyle w:val="NormalWeb"/>
        <w:shd w:val="clear" w:color="auto" w:fill="FFFFFF"/>
        <w:spacing w:before="0" w:beforeAutospacing="0" w:after="450" w:afterAutospacing="0" w:line="390" w:lineRule="atLeast"/>
        <w:ind w:left="750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7CCF386C" w14:textId="77777777" w:rsidR="007658C4" w:rsidRPr="00DA4C9D" w:rsidRDefault="007658C4" w:rsidP="007658C4">
      <w:pPr>
        <w:pStyle w:val="Ttulo2"/>
        <w:shd w:val="clear" w:color="auto" w:fill="FFFFFF"/>
        <w:spacing w:before="0" w:after="0"/>
        <w:textAlignment w:val="baseline"/>
        <w:rPr>
          <w:rFonts w:ascii="Poppins" w:hAnsi="Poppins" w:cs="Poppins"/>
          <w:b/>
          <w:bCs/>
          <w:color w:val="1F2430"/>
          <w:sz w:val="33"/>
          <w:szCs w:val="33"/>
          <w:lang w:val="en-US"/>
        </w:rPr>
      </w:pPr>
      <w:r w:rsidRPr="00DA4C9D"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lastRenderedPageBreak/>
        <w:t xml:space="preserve">Task </w:t>
      </w:r>
      <w:r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t>4</w:t>
      </w:r>
      <w:r w:rsidRPr="00DA4C9D">
        <w:rPr>
          <w:rStyle w:val="Textoennegrita"/>
          <w:rFonts w:ascii="Poppins" w:hAnsi="Poppins" w:cs="Poppins"/>
          <w:b w:val="0"/>
          <w:bCs w:val="0"/>
          <w:color w:val="000000"/>
          <w:sz w:val="33"/>
          <w:szCs w:val="33"/>
          <w:bdr w:val="none" w:sz="0" w:space="0" w:color="auto" w:frame="1"/>
          <w:lang w:val="en-US"/>
        </w:rPr>
        <w:t>: Delete the Resources</w:t>
      </w:r>
    </w:p>
    <w:p w14:paraId="34B47C59" w14:textId="77777777" w:rsidR="007658C4" w:rsidRPr="00DA4C9D" w:rsidRDefault="007658C4" w:rsidP="007658C4">
      <w:pPr>
        <w:pStyle w:val="NormalWeb"/>
        <w:shd w:val="clear" w:color="auto" w:fill="FFFFFF"/>
        <w:spacing w:before="0" w:beforeAutospacing="0" w:after="0" w:afterAutospacing="0" w:line="390" w:lineRule="atLeast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In this task, we will delete all the resources.</w:t>
      </w:r>
    </w:p>
    <w:p w14:paraId="0B133894" w14:textId="77777777" w:rsidR="007658C4" w:rsidRDefault="007658C4" w:rsidP="007658C4">
      <w:pPr>
        <w:pStyle w:val="NormalWeb"/>
        <w:numPr>
          <w:ilvl w:val="0"/>
          <w:numId w:val="39"/>
        </w:numPr>
        <w:tabs>
          <w:tab w:val="clear" w:pos="720"/>
        </w:tabs>
        <w:spacing w:before="0" w:beforeAutospacing="0" w:after="0" w:afterAutospacing="0" w:line="390" w:lineRule="atLeast"/>
        <w:ind w:left="709" w:right="450" w:firstLine="0"/>
        <w:textAlignment w:val="baseline"/>
        <w:rPr>
          <w:rFonts w:ascii="Poppins" w:hAnsi="Poppins" w:cs="Poppins"/>
          <w:color w:val="1F2430"/>
          <w:sz w:val="21"/>
          <w:szCs w:val="21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In the search box at the top of the Azure portal, enter 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Resource groups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 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Select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</w:rPr>
        <w:t>Resource</w:t>
      </w:r>
      <w:proofErr w:type="spellEnd"/>
      <w:r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</w:rPr>
        <w:t>groups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from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the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search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results</w:t>
      </w:r>
      <w:proofErr w:type="spellEnd"/>
      <w:r>
        <w:rPr>
          <w:rFonts w:ascii="Poppins" w:hAnsi="Poppins" w:cs="Poppins"/>
          <w:color w:val="000000"/>
          <w:sz w:val="21"/>
          <w:szCs w:val="21"/>
          <w:bdr w:val="none" w:sz="0" w:space="0" w:color="auto" w:frame="1"/>
        </w:rPr>
        <w:t>.</w:t>
      </w:r>
    </w:p>
    <w:p w14:paraId="7B6E3BDC" w14:textId="77777777" w:rsidR="007658C4" w:rsidRPr="00DA4C9D" w:rsidRDefault="007658C4" w:rsidP="007658C4">
      <w:pPr>
        <w:pStyle w:val="NormalWeb"/>
        <w:numPr>
          <w:ilvl w:val="0"/>
          <w:numId w:val="40"/>
        </w:numPr>
        <w:spacing w:before="0" w:beforeAutospacing="0" w:after="0" w:afterAutospacing="0" w:line="390" w:lineRule="atLeast"/>
        <w:ind w:left="709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Click on the name of the 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Resource groups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4EFB6CAB" w14:textId="77777777" w:rsidR="007658C4" w:rsidRPr="00DA4C9D" w:rsidRDefault="007658C4" w:rsidP="007658C4">
      <w:pPr>
        <w:pStyle w:val="NormalWeb"/>
        <w:numPr>
          <w:ilvl w:val="0"/>
          <w:numId w:val="41"/>
        </w:numPr>
        <w:spacing w:before="0" w:beforeAutospacing="0" w:after="0" w:afterAutospacing="0" w:line="390" w:lineRule="atLeast"/>
        <w:ind w:left="709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Select all the Resources in that 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Resource groups.</w:t>
      </w:r>
    </w:p>
    <w:p w14:paraId="4506C13E" w14:textId="38AB4F95" w:rsidR="00B166EF" w:rsidRPr="00B656CE" w:rsidRDefault="007658C4" w:rsidP="00B166EF">
      <w:pPr>
        <w:pStyle w:val="NormalWeb"/>
        <w:numPr>
          <w:ilvl w:val="0"/>
          <w:numId w:val="42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Go to three dots to the right and then click 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Delete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button.</w:t>
      </w:r>
    </w:p>
    <w:p w14:paraId="16462A95" w14:textId="77777777" w:rsidR="00B656CE" w:rsidRDefault="00B656CE" w:rsidP="00B656CE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16873245" w14:textId="71BC797C" w:rsidR="00B166EF" w:rsidRDefault="00B166EF" w:rsidP="00B166EF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668D79FD" wp14:editId="7D9C8212">
            <wp:extent cx="5731510" cy="3736975"/>
            <wp:effectExtent l="0" t="0" r="2540" b="0"/>
            <wp:docPr id="16010388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38832" name="Imagen 1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DCB4" w14:textId="77777777" w:rsidR="00B656CE" w:rsidRPr="00B166EF" w:rsidRDefault="00B656CE" w:rsidP="00B166EF">
      <w:pPr>
        <w:pStyle w:val="NormalWeb"/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6598A0C7" w14:textId="77777777" w:rsidR="007658C4" w:rsidRPr="00DA4C9D" w:rsidRDefault="007658C4" w:rsidP="007658C4">
      <w:pPr>
        <w:pStyle w:val="NormalWeb"/>
        <w:numPr>
          <w:ilvl w:val="0"/>
          <w:numId w:val="43"/>
        </w:numPr>
        <w:spacing w:before="0" w:beforeAutospacing="0" w:after="0" w:afterAutospacing="0" w:line="390" w:lineRule="atLeast"/>
        <w:ind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Now type 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delete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in the box present at the bottom.</w:t>
      </w:r>
    </w:p>
    <w:p w14:paraId="2B5CD81F" w14:textId="77777777" w:rsidR="007658C4" w:rsidRPr="0031678B" w:rsidRDefault="007658C4" w:rsidP="007658C4">
      <w:pPr>
        <w:pStyle w:val="NormalWeb"/>
        <w:shd w:val="clear" w:color="auto" w:fill="FFFFFF"/>
        <w:spacing w:before="0" w:beforeAutospacing="0" w:after="45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</w:p>
    <w:p w14:paraId="23DBF155" w14:textId="77777777" w:rsidR="007658C4" w:rsidRPr="00DA4C9D" w:rsidRDefault="007658C4" w:rsidP="007658C4">
      <w:pPr>
        <w:pStyle w:val="NormalWeb"/>
        <w:numPr>
          <w:ilvl w:val="0"/>
          <w:numId w:val="44"/>
        </w:numPr>
        <w:spacing w:before="0" w:beforeAutospacing="0" w:after="0" w:afterAutospacing="0" w:line="390" w:lineRule="atLeast"/>
        <w:ind w:left="720" w:right="450" w:hanging="36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Click on </w:t>
      </w:r>
      <w:r w:rsidRPr="00DA4C9D">
        <w:rPr>
          <w:rStyle w:val="Textoennegrita"/>
          <w:rFonts w:ascii="Poppins" w:eastAsiaTheme="majorEastAsia" w:hAnsi="Poppins" w:cs="Poppins"/>
          <w:color w:val="000000"/>
          <w:sz w:val="21"/>
          <w:szCs w:val="21"/>
          <w:bdr w:val="none" w:sz="0" w:space="0" w:color="auto" w:frame="1"/>
          <w:lang w:val="en-US"/>
        </w:rPr>
        <w:t>Delete</w:t>
      </w: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 to confirm deletion of resources.</w:t>
      </w:r>
    </w:p>
    <w:p w14:paraId="47C61C13" w14:textId="77777777" w:rsidR="007658C4" w:rsidRDefault="007658C4" w:rsidP="007658C4">
      <w:pPr>
        <w:pStyle w:val="NormalWeb"/>
        <w:shd w:val="clear" w:color="auto" w:fill="FFFFFF"/>
        <w:spacing w:before="0" w:beforeAutospacing="0" w:after="45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rFonts w:ascii="Poppins" w:hAnsi="Poppins" w:cs="Poppins"/>
          <w:noProof/>
          <w:color w:val="000000"/>
          <w:sz w:val="21"/>
          <w:szCs w:val="21"/>
        </w:rPr>
        <w:drawing>
          <wp:inline distT="0" distB="0" distL="0" distR="0" wp14:anchorId="3DC1CBA3" wp14:editId="4EADF6EB">
            <wp:extent cx="3209925" cy="1657350"/>
            <wp:effectExtent l="0" t="0" r="9525" b="0"/>
            <wp:docPr id="1920377628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77628" name="Imagen 1" descr="Interfaz de usuario gráfica, Texto, Aplicación, Correo electrónico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113F" w14:textId="56081A0E" w:rsidR="00B166EF" w:rsidRDefault="00591B0F" w:rsidP="00591B0F">
      <w:pPr>
        <w:pStyle w:val="NormalWeb"/>
        <w:shd w:val="clear" w:color="auto" w:fill="FFFFFF"/>
        <w:spacing w:before="0" w:beforeAutospacing="0" w:after="450" w:afterAutospacing="0" w:line="390" w:lineRule="atLeast"/>
        <w:jc w:val="center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FDC7736" wp14:editId="30AD3D7C">
            <wp:extent cx="3936770" cy="5380892"/>
            <wp:effectExtent l="0" t="0" r="6985" b="0"/>
            <wp:docPr id="9059285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8598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9772" cy="538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A477" w14:textId="77777777" w:rsidR="00B656CE" w:rsidRDefault="00B656CE">
      <w:pPr>
        <w:spacing w:after="240" w:line="252" w:lineRule="auto"/>
        <w:ind w:left="0" w:right="0"/>
        <w:rPr>
          <w:rStyle w:val="Textoennegrita"/>
          <w:rFonts w:ascii="Poppins" w:eastAsiaTheme="majorEastAsia" w:hAnsi="Poppins" w:cs="Poppins"/>
          <w:b w:val="0"/>
          <w:bCs w:val="0"/>
          <w:caps/>
          <w:color w:val="000000"/>
          <w:sz w:val="45"/>
          <w:szCs w:val="45"/>
          <w:bdr w:val="none" w:sz="0" w:space="0" w:color="auto" w:frame="1"/>
        </w:rPr>
      </w:pPr>
      <w:r>
        <w:rPr>
          <w:rStyle w:val="Textoennegrita"/>
          <w:rFonts w:ascii="Poppins" w:hAnsi="Poppins" w:cs="Poppins"/>
          <w:b w:val="0"/>
          <w:bCs w:val="0"/>
          <w:color w:val="000000"/>
          <w:sz w:val="45"/>
          <w:szCs w:val="45"/>
          <w:bdr w:val="none" w:sz="0" w:space="0" w:color="auto" w:frame="1"/>
        </w:rPr>
        <w:br w:type="page"/>
      </w:r>
    </w:p>
    <w:p w14:paraId="162FE8B6" w14:textId="66EDCCE7" w:rsidR="007658C4" w:rsidRDefault="007658C4" w:rsidP="007658C4">
      <w:pPr>
        <w:pStyle w:val="Ttulo1"/>
        <w:shd w:val="clear" w:color="auto" w:fill="FFFFFF"/>
        <w:spacing w:after="0"/>
        <w:textAlignment w:val="baseline"/>
        <w:rPr>
          <w:rFonts w:ascii="Poppins" w:hAnsi="Poppins" w:cs="Poppins"/>
          <w:color w:val="1F2430"/>
          <w:sz w:val="45"/>
          <w:szCs w:val="45"/>
        </w:rPr>
      </w:pPr>
      <w:r>
        <w:rPr>
          <w:rStyle w:val="Textoennegrita"/>
          <w:rFonts w:ascii="Poppins" w:hAnsi="Poppins" w:cs="Poppins"/>
          <w:b w:val="0"/>
          <w:bCs w:val="0"/>
          <w:color w:val="000000"/>
          <w:sz w:val="45"/>
          <w:szCs w:val="45"/>
          <w:bdr w:val="none" w:sz="0" w:space="0" w:color="auto" w:frame="1"/>
        </w:rPr>
        <w:lastRenderedPageBreak/>
        <w:t>Completion and Conclusions</w:t>
      </w:r>
    </w:p>
    <w:p w14:paraId="46FF3F7F" w14:textId="77777777" w:rsidR="007658C4" w:rsidRPr="00DA4C9D" w:rsidRDefault="007658C4" w:rsidP="007658C4">
      <w:pPr>
        <w:pStyle w:val="NormalWeb"/>
        <w:numPr>
          <w:ilvl w:val="0"/>
          <w:numId w:val="45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You have successfully signed into Azure Portal.</w:t>
      </w:r>
    </w:p>
    <w:p w14:paraId="4933B983" w14:textId="77777777" w:rsidR="007658C4" w:rsidRPr="00DA4C9D" w:rsidRDefault="007658C4" w:rsidP="007658C4">
      <w:pPr>
        <w:pStyle w:val="NormalWeb"/>
        <w:numPr>
          <w:ilvl w:val="0"/>
          <w:numId w:val="45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You have successfully configured and created a Linux virtual machine.</w:t>
      </w:r>
    </w:p>
    <w:p w14:paraId="6060B047" w14:textId="77777777" w:rsidR="007658C4" w:rsidRPr="00DA4C9D" w:rsidRDefault="007658C4" w:rsidP="007658C4">
      <w:pPr>
        <w:pStyle w:val="NormalWeb"/>
        <w:numPr>
          <w:ilvl w:val="0"/>
          <w:numId w:val="45"/>
        </w:numPr>
        <w:spacing w:before="0" w:beforeAutospacing="0" w:after="0" w:afterAutospacing="0" w:line="390" w:lineRule="atLeast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You have successfully made an SSH connection into a new virtual machine that you created.</w:t>
      </w:r>
    </w:p>
    <w:p w14:paraId="78577DE3" w14:textId="77777777" w:rsidR="007658C4" w:rsidRPr="00DA4C9D" w:rsidRDefault="007658C4" w:rsidP="007658C4">
      <w:pPr>
        <w:numPr>
          <w:ilvl w:val="0"/>
          <w:numId w:val="45"/>
        </w:numPr>
        <w:spacing w:after="0"/>
        <w:ind w:left="1170" w:right="450"/>
        <w:textAlignment w:val="baseline"/>
        <w:rPr>
          <w:rFonts w:ascii="Poppins" w:hAnsi="Poppins" w:cs="Poppins"/>
          <w:color w:val="1F2430"/>
          <w:sz w:val="21"/>
          <w:szCs w:val="21"/>
          <w:lang w:val="en-US"/>
        </w:rPr>
      </w:pPr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 xml:space="preserve">You have successfully deleted the </w:t>
      </w:r>
      <w:proofErr w:type="spellStart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resourses</w:t>
      </w:r>
      <w:proofErr w:type="spellEnd"/>
      <w:r w:rsidRPr="00DA4C9D">
        <w:rPr>
          <w:rFonts w:ascii="Poppins" w:hAnsi="Poppins" w:cs="Poppins"/>
          <w:color w:val="000000"/>
          <w:sz w:val="21"/>
          <w:szCs w:val="21"/>
          <w:bdr w:val="none" w:sz="0" w:space="0" w:color="auto" w:frame="1"/>
          <w:lang w:val="en-US"/>
        </w:rPr>
        <w:t>.</w:t>
      </w:r>
    </w:p>
    <w:p w14:paraId="59E43020" w14:textId="300356E9" w:rsidR="00A0796C" w:rsidRPr="0031678B" w:rsidRDefault="00A0796C" w:rsidP="00F525F7">
      <w:pPr>
        <w:pStyle w:val="NormalWeb"/>
        <w:rPr>
          <w:rFonts w:ascii="Segoe UI" w:hAnsi="Segoe UI" w:cs="Segoe UI"/>
          <w:sz w:val="21"/>
          <w:szCs w:val="21"/>
          <w:lang w:val="en-US"/>
        </w:rPr>
      </w:pPr>
    </w:p>
    <w:sectPr w:rsidR="00A0796C" w:rsidRPr="0031678B" w:rsidSect="009B1527">
      <w:footerReference w:type="default" r:id="rId34"/>
      <w:headerReference w:type="first" r:id="rId35"/>
      <w:footerReference w:type="first" r:id="rId36"/>
      <w:type w:val="continuous"/>
      <w:pgSz w:w="11906" w:h="16838" w:code="9"/>
      <w:pgMar w:top="1474" w:right="1440" w:bottom="1588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07092D" w14:textId="77777777" w:rsidR="009B1527" w:rsidRDefault="009B1527">
      <w:r>
        <w:separator/>
      </w:r>
    </w:p>
    <w:p w14:paraId="74F7CA60" w14:textId="77777777" w:rsidR="009B1527" w:rsidRDefault="009B1527"/>
  </w:endnote>
  <w:endnote w:type="continuationSeparator" w:id="0">
    <w:p w14:paraId="0283D515" w14:textId="77777777" w:rsidR="009B1527" w:rsidRDefault="009B1527">
      <w:r>
        <w:continuationSeparator/>
      </w:r>
    </w:p>
    <w:p w14:paraId="16924A84" w14:textId="77777777" w:rsidR="009B1527" w:rsidRDefault="009B15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pie de página"/>
    </w:tblPr>
    <w:tblGrid>
      <w:gridCol w:w="1354"/>
      <w:gridCol w:w="6318"/>
      <w:gridCol w:w="1354"/>
    </w:tblGrid>
    <w:tr w:rsidR="00907CBB" w14:paraId="1686AC47" w14:textId="77777777" w:rsidTr="00B87079">
      <w:tc>
        <w:tcPr>
          <w:tcW w:w="750" w:type="pct"/>
        </w:tcPr>
        <w:p w14:paraId="60413BA3" w14:textId="7C6447C2" w:rsidR="00907CBB" w:rsidRDefault="00D44B29">
          <w:pPr>
            <w:pStyle w:val="Piedepgina"/>
          </w:pPr>
          <w:r>
            <w:t>1</w:t>
          </w:r>
          <w:r w:rsidR="006025BC">
            <w:t>8</w:t>
          </w:r>
          <w:r>
            <w:t>/1/202</w:t>
          </w:r>
          <w:r w:rsidR="006025BC">
            <w:t>4</w:t>
          </w:r>
        </w:p>
      </w:tc>
      <w:tc>
        <w:tcPr>
          <w:tcW w:w="3500" w:type="pct"/>
        </w:tcPr>
        <w:p w14:paraId="4199BDFF" w14:textId="669C5B8B" w:rsidR="00907CBB" w:rsidRDefault="00B656CE" w:rsidP="00B87079">
          <w:pPr>
            <w:pStyle w:val="Piedepgina"/>
            <w:jc w:val="center"/>
          </w:pPr>
          <w:sdt>
            <w:sdtPr>
              <w:alias w:val="Título:"/>
              <w:tag w:val="Título:"/>
              <w:id w:val="-1362200171"/>
              <w:placeholder>
                <w:docPart w:val="4253CBEA24AF4705A623F2CC9AEC1C29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roofErr w:type="spellStart"/>
              <w:r w:rsidR="00514B6D">
                <w:t>Creating</w:t>
              </w:r>
              <w:proofErr w:type="spellEnd"/>
              <w:r w:rsidR="00514B6D">
                <w:t xml:space="preserve"> </w:t>
              </w:r>
              <w:r w:rsidR="00C91CAF">
                <w:t>a Linux VM</w:t>
              </w:r>
            </w:sdtContent>
          </w:sdt>
        </w:p>
      </w:tc>
      <w:tc>
        <w:tcPr>
          <w:tcW w:w="750" w:type="pct"/>
        </w:tcPr>
        <w:p w14:paraId="421ABB0D" w14:textId="77777777" w:rsidR="00907CBB" w:rsidRDefault="00107CB6">
          <w:pPr>
            <w:pStyle w:val="Piedepgina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\* Arabic </w:instrText>
          </w:r>
          <w:r>
            <w:rPr>
              <w:lang w:bidi="es-ES"/>
            </w:rPr>
            <w:fldChar w:fldCharType="separate"/>
          </w:r>
          <w:r w:rsidR="00DD6D92">
            <w:rPr>
              <w:noProof/>
              <w:lang w:bidi="es-ES"/>
            </w:rPr>
            <w:t>3</w:t>
          </w:r>
          <w:r>
            <w:rPr>
              <w:lang w:bidi="es-ES"/>
            </w:rPr>
            <w:fldChar w:fldCharType="end"/>
          </w:r>
        </w:p>
      </w:tc>
    </w:tr>
  </w:tbl>
  <w:p w14:paraId="478BEF5E" w14:textId="77777777" w:rsidR="00907CBB" w:rsidRDefault="00907CB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676B0" w14:textId="77777777" w:rsidR="00D44B29" w:rsidRDefault="00D44B29" w:rsidP="00D44B2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44F4D8" w14:textId="77777777" w:rsidR="009B1527" w:rsidRDefault="009B1527">
      <w:r>
        <w:separator/>
      </w:r>
    </w:p>
    <w:p w14:paraId="3F71C442" w14:textId="77777777" w:rsidR="009B1527" w:rsidRDefault="009B1527"/>
  </w:footnote>
  <w:footnote w:type="continuationSeparator" w:id="0">
    <w:p w14:paraId="598712FF" w14:textId="77777777" w:rsidR="009B1527" w:rsidRDefault="009B1527">
      <w:r>
        <w:continuationSeparator/>
      </w:r>
    </w:p>
    <w:p w14:paraId="2DF0B00E" w14:textId="77777777" w:rsidR="009B1527" w:rsidRDefault="009B15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77C0C" w14:textId="77777777" w:rsidR="00736E05" w:rsidRDefault="00736E05">
    <w:pPr>
      <w:pStyle w:val="Encabezado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4A739CC" wp14:editId="4E6133E8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upo 2" descr="Barra lateral decorativa de portada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ángulo 3" descr="Barra lateral decorativa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ángulo 5" descr="Barra lateral decorativa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36AAA505" id="Grupo 2" o:spid="_x0000_s1026" alt="Barra lateral decorativa de portada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">
              <v:rect id="Rectángulo 3" o:spid="_x0000_s1027" alt="Barra lateral decorativa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dd8047 [3205]" stroked="f" strokeweight="1pt"/>
              <v:rect id="Rectángulo 5" o:spid="_x0000_s1028" alt="Barra lateral decorativa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94b6d2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07DAC"/>
    <w:multiLevelType w:val="multilevel"/>
    <w:tmpl w:val="0922B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DA1D2D"/>
    <w:multiLevelType w:val="multilevel"/>
    <w:tmpl w:val="0C0EE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8971D4"/>
    <w:multiLevelType w:val="multilevel"/>
    <w:tmpl w:val="3C947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840FB2"/>
    <w:multiLevelType w:val="multilevel"/>
    <w:tmpl w:val="802ED8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5C30B9"/>
    <w:multiLevelType w:val="multilevel"/>
    <w:tmpl w:val="C1AC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4E466A"/>
    <w:multiLevelType w:val="multilevel"/>
    <w:tmpl w:val="4ABA4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2B2C40"/>
    <w:multiLevelType w:val="multilevel"/>
    <w:tmpl w:val="7CA8A9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B7609F"/>
    <w:multiLevelType w:val="multilevel"/>
    <w:tmpl w:val="EEE0C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6D6D20"/>
    <w:multiLevelType w:val="hybridMultilevel"/>
    <w:tmpl w:val="B4DE4594"/>
    <w:lvl w:ilvl="0" w:tplc="A8B0EC6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5A2BD4"/>
    <w:multiLevelType w:val="multilevel"/>
    <w:tmpl w:val="48D43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EB2FEA"/>
    <w:multiLevelType w:val="multilevel"/>
    <w:tmpl w:val="B4C0BC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5908DE"/>
    <w:multiLevelType w:val="multilevel"/>
    <w:tmpl w:val="B5367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62363F"/>
    <w:multiLevelType w:val="multilevel"/>
    <w:tmpl w:val="750C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9569E8"/>
    <w:multiLevelType w:val="multilevel"/>
    <w:tmpl w:val="8EACD6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175FE1"/>
    <w:multiLevelType w:val="multilevel"/>
    <w:tmpl w:val="F1863AE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FD3C3C"/>
    <w:multiLevelType w:val="multilevel"/>
    <w:tmpl w:val="353CC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3A3968"/>
    <w:multiLevelType w:val="multilevel"/>
    <w:tmpl w:val="1438E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3D692D"/>
    <w:multiLevelType w:val="multilevel"/>
    <w:tmpl w:val="73B422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14258A"/>
    <w:multiLevelType w:val="multilevel"/>
    <w:tmpl w:val="9704FA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9300B6"/>
    <w:multiLevelType w:val="multilevel"/>
    <w:tmpl w:val="E94238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D76E4C"/>
    <w:multiLevelType w:val="multilevel"/>
    <w:tmpl w:val="3B6E73D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336F74"/>
    <w:multiLevelType w:val="multilevel"/>
    <w:tmpl w:val="FC7CE1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E34584"/>
    <w:multiLevelType w:val="multilevel"/>
    <w:tmpl w:val="22B26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3708E2"/>
    <w:multiLevelType w:val="multilevel"/>
    <w:tmpl w:val="EF74F1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644CC2"/>
    <w:multiLevelType w:val="multilevel"/>
    <w:tmpl w:val="00F0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267EF0"/>
    <w:multiLevelType w:val="multilevel"/>
    <w:tmpl w:val="3BEC1D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BF0260"/>
    <w:multiLevelType w:val="multilevel"/>
    <w:tmpl w:val="7B1681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DE42E7"/>
    <w:multiLevelType w:val="multilevel"/>
    <w:tmpl w:val="B282B4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240911"/>
    <w:multiLevelType w:val="multilevel"/>
    <w:tmpl w:val="E1366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D56587"/>
    <w:multiLevelType w:val="multilevel"/>
    <w:tmpl w:val="5B1CB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3803662">
    <w:abstractNumId w:val="9"/>
  </w:num>
  <w:num w:numId="2" w16cid:durableId="290285988">
    <w:abstractNumId w:val="18"/>
  </w:num>
  <w:num w:numId="3" w16cid:durableId="832449820">
    <w:abstractNumId w:val="7"/>
  </w:num>
  <w:num w:numId="4" w16cid:durableId="662784973">
    <w:abstractNumId w:val="6"/>
  </w:num>
  <w:num w:numId="5" w16cid:durableId="1943805695">
    <w:abstractNumId w:val="5"/>
  </w:num>
  <w:num w:numId="6" w16cid:durableId="1035273647">
    <w:abstractNumId w:val="4"/>
  </w:num>
  <w:num w:numId="7" w16cid:durableId="1183325046">
    <w:abstractNumId w:val="8"/>
  </w:num>
  <w:num w:numId="8" w16cid:durableId="423570362">
    <w:abstractNumId w:val="3"/>
  </w:num>
  <w:num w:numId="9" w16cid:durableId="1536582291">
    <w:abstractNumId w:val="2"/>
  </w:num>
  <w:num w:numId="10" w16cid:durableId="2058779754">
    <w:abstractNumId w:val="1"/>
  </w:num>
  <w:num w:numId="11" w16cid:durableId="569854660">
    <w:abstractNumId w:val="0"/>
  </w:num>
  <w:num w:numId="12" w16cid:durableId="1590112955">
    <w:abstractNumId w:val="32"/>
  </w:num>
  <w:num w:numId="13" w16cid:durableId="916211177">
    <w:abstractNumId w:val="10"/>
  </w:num>
  <w:num w:numId="14" w16cid:durableId="1363365305">
    <w:abstractNumId w:val="25"/>
  </w:num>
  <w:num w:numId="15" w16cid:durableId="520779914">
    <w:abstractNumId w:val="21"/>
  </w:num>
  <w:num w:numId="16" w16cid:durableId="354112630">
    <w:abstractNumId w:val="15"/>
  </w:num>
  <w:num w:numId="17" w16cid:durableId="1181428940">
    <w:abstractNumId w:val="35"/>
    <w:lvlOverride w:ilvl="0">
      <w:lvl w:ilvl="0">
        <w:numFmt w:val="decimal"/>
        <w:lvlText w:val="%1."/>
        <w:lvlJc w:val="left"/>
      </w:lvl>
    </w:lvlOverride>
  </w:num>
  <w:num w:numId="18" w16cid:durableId="1322394001">
    <w:abstractNumId w:val="37"/>
    <w:lvlOverride w:ilvl="0">
      <w:lvl w:ilvl="0">
        <w:numFmt w:val="decimal"/>
        <w:lvlText w:val="%1."/>
        <w:lvlJc w:val="left"/>
      </w:lvl>
    </w:lvlOverride>
  </w:num>
  <w:num w:numId="19" w16cid:durableId="22482103">
    <w:abstractNumId w:val="39"/>
  </w:num>
  <w:num w:numId="20" w16cid:durableId="966813685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924878312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642995808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1755324563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2079816176">
    <w:abstractNumId w:val="27"/>
    <w:lvlOverride w:ilvl="0">
      <w:lvl w:ilvl="0">
        <w:numFmt w:val="decimal"/>
        <w:lvlText w:val="%1."/>
        <w:lvlJc w:val="left"/>
      </w:lvl>
    </w:lvlOverride>
  </w:num>
  <w:num w:numId="25" w16cid:durableId="1610577899">
    <w:abstractNumId w:val="11"/>
  </w:num>
  <w:num w:numId="26" w16cid:durableId="763914967">
    <w:abstractNumId w:val="23"/>
    <w:lvlOverride w:ilvl="0">
      <w:lvl w:ilvl="0">
        <w:numFmt w:val="decimal"/>
        <w:lvlText w:val="%1."/>
        <w:lvlJc w:val="left"/>
      </w:lvl>
    </w:lvlOverride>
  </w:num>
  <w:num w:numId="27" w16cid:durableId="813334218">
    <w:abstractNumId w:val="14"/>
  </w:num>
  <w:num w:numId="28" w16cid:durableId="2008046845">
    <w:abstractNumId w:val="36"/>
    <w:lvlOverride w:ilvl="0">
      <w:lvl w:ilvl="0">
        <w:numFmt w:val="decimal"/>
        <w:lvlText w:val="%1."/>
        <w:lvlJc w:val="left"/>
      </w:lvl>
    </w:lvlOverride>
  </w:num>
  <w:num w:numId="29" w16cid:durableId="1065374968">
    <w:abstractNumId w:val="36"/>
    <w:lvlOverride w:ilvl="0">
      <w:lvl w:ilvl="0">
        <w:numFmt w:val="decimal"/>
        <w:lvlText w:val="%1."/>
        <w:lvlJc w:val="left"/>
      </w:lvl>
    </w:lvlOverride>
  </w:num>
  <w:num w:numId="30" w16cid:durableId="1418743949">
    <w:abstractNumId w:val="24"/>
    <w:lvlOverride w:ilvl="0">
      <w:lvl w:ilvl="0">
        <w:numFmt w:val="decimal"/>
        <w:lvlText w:val="%1."/>
        <w:lvlJc w:val="left"/>
      </w:lvl>
    </w:lvlOverride>
  </w:num>
  <w:num w:numId="31" w16cid:durableId="1717466191">
    <w:abstractNumId w:val="17"/>
  </w:num>
  <w:num w:numId="32" w16cid:durableId="61412134">
    <w:abstractNumId w:val="26"/>
  </w:num>
  <w:num w:numId="33" w16cid:durableId="2035882236">
    <w:abstractNumId w:val="20"/>
    <w:lvlOverride w:ilvl="0">
      <w:lvl w:ilvl="0">
        <w:numFmt w:val="decimal"/>
        <w:lvlText w:val="%1."/>
        <w:lvlJc w:val="left"/>
      </w:lvl>
    </w:lvlOverride>
  </w:num>
  <w:num w:numId="34" w16cid:durableId="1117024188">
    <w:abstractNumId w:val="19"/>
  </w:num>
  <w:num w:numId="35" w16cid:durableId="234055553">
    <w:abstractNumId w:val="31"/>
    <w:lvlOverride w:ilvl="0">
      <w:lvl w:ilvl="0">
        <w:numFmt w:val="decimal"/>
        <w:lvlText w:val="%1."/>
        <w:lvlJc w:val="left"/>
      </w:lvl>
    </w:lvlOverride>
  </w:num>
  <w:num w:numId="36" w16cid:durableId="1761558845">
    <w:abstractNumId w:val="34"/>
  </w:num>
  <w:num w:numId="37" w16cid:durableId="667828138">
    <w:abstractNumId w:val="13"/>
    <w:lvlOverride w:ilvl="0">
      <w:lvl w:ilvl="0">
        <w:numFmt w:val="decimal"/>
        <w:lvlText w:val="%1."/>
        <w:lvlJc w:val="left"/>
      </w:lvl>
    </w:lvlOverride>
  </w:num>
  <w:num w:numId="38" w16cid:durableId="56126964">
    <w:abstractNumId w:val="22"/>
  </w:num>
  <w:num w:numId="39" w16cid:durableId="508717798">
    <w:abstractNumId w:val="38"/>
  </w:num>
  <w:num w:numId="40" w16cid:durableId="1449931688">
    <w:abstractNumId w:val="28"/>
    <w:lvlOverride w:ilvl="0">
      <w:lvl w:ilvl="0">
        <w:numFmt w:val="decimal"/>
        <w:lvlText w:val="%1."/>
        <w:lvlJc w:val="left"/>
      </w:lvl>
    </w:lvlOverride>
  </w:num>
  <w:num w:numId="41" w16cid:durableId="749817608">
    <w:abstractNumId w:val="16"/>
    <w:lvlOverride w:ilvl="0">
      <w:lvl w:ilvl="0">
        <w:numFmt w:val="decimal"/>
        <w:lvlText w:val="%1."/>
        <w:lvlJc w:val="left"/>
      </w:lvl>
    </w:lvlOverride>
  </w:num>
  <w:num w:numId="42" w16cid:durableId="303701808">
    <w:abstractNumId w:val="33"/>
    <w:lvlOverride w:ilvl="0">
      <w:lvl w:ilvl="0">
        <w:numFmt w:val="decimal"/>
        <w:lvlText w:val="%1."/>
        <w:lvlJc w:val="left"/>
      </w:lvl>
    </w:lvlOverride>
  </w:num>
  <w:num w:numId="43" w16cid:durableId="1685128467">
    <w:abstractNumId w:val="29"/>
    <w:lvlOverride w:ilvl="0">
      <w:lvl w:ilvl="0">
        <w:numFmt w:val="decimal"/>
        <w:lvlText w:val="%1."/>
        <w:lvlJc w:val="left"/>
      </w:lvl>
    </w:lvlOverride>
  </w:num>
  <w:num w:numId="44" w16cid:durableId="1190601580">
    <w:abstractNumId w:val="30"/>
    <w:lvlOverride w:ilvl="0">
      <w:lvl w:ilvl="0">
        <w:numFmt w:val="decimal"/>
        <w:lvlText w:val="%1."/>
        <w:lvlJc w:val="left"/>
      </w:lvl>
    </w:lvlOverride>
  </w:num>
  <w:num w:numId="45" w16cid:durableId="10746258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29"/>
    <w:rsid w:val="00047A28"/>
    <w:rsid w:val="00067E02"/>
    <w:rsid w:val="0009432E"/>
    <w:rsid w:val="00107CB6"/>
    <w:rsid w:val="001100D9"/>
    <w:rsid w:val="0012227A"/>
    <w:rsid w:val="0013333F"/>
    <w:rsid w:val="00193898"/>
    <w:rsid w:val="001B4886"/>
    <w:rsid w:val="001D637D"/>
    <w:rsid w:val="001E1916"/>
    <w:rsid w:val="002248DB"/>
    <w:rsid w:val="00224E36"/>
    <w:rsid w:val="00232DA7"/>
    <w:rsid w:val="002679CC"/>
    <w:rsid w:val="002B21AE"/>
    <w:rsid w:val="002C3D11"/>
    <w:rsid w:val="002F6190"/>
    <w:rsid w:val="00312DD5"/>
    <w:rsid w:val="0031678B"/>
    <w:rsid w:val="00321AD8"/>
    <w:rsid w:val="0033593E"/>
    <w:rsid w:val="00354E68"/>
    <w:rsid w:val="004534A5"/>
    <w:rsid w:val="004566FA"/>
    <w:rsid w:val="00495232"/>
    <w:rsid w:val="004A188D"/>
    <w:rsid w:val="004A4EC4"/>
    <w:rsid w:val="004C0E29"/>
    <w:rsid w:val="00514B6D"/>
    <w:rsid w:val="005331CA"/>
    <w:rsid w:val="00544649"/>
    <w:rsid w:val="005504AE"/>
    <w:rsid w:val="00580299"/>
    <w:rsid w:val="00582047"/>
    <w:rsid w:val="00591B0F"/>
    <w:rsid w:val="006025BC"/>
    <w:rsid w:val="00660B21"/>
    <w:rsid w:val="006D7A3A"/>
    <w:rsid w:val="00714CE5"/>
    <w:rsid w:val="007225FB"/>
    <w:rsid w:val="00736E05"/>
    <w:rsid w:val="007558BB"/>
    <w:rsid w:val="007658C4"/>
    <w:rsid w:val="00822A8D"/>
    <w:rsid w:val="00831731"/>
    <w:rsid w:val="00852FE0"/>
    <w:rsid w:val="00874542"/>
    <w:rsid w:val="008C1B21"/>
    <w:rsid w:val="008E649F"/>
    <w:rsid w:val="00900DE8"/>
    <w:rsid w:val="00907CBB"/>
    <w:rsid w:val="00913AE4"/>
    <w:rsid w:val="009201FB"/>
    <w:rsid w:val="0092698F"/>
    <w:rsid w:val="0093085E"/>
    <w:rsid w:val="00976A9B"/>
    <w:rsid w:val="0099384F"/>
    <w:rsid w:val="009A32A1"/>
    <w:rsid w:val="009A4795"/>
    <w:rsid w:val="009B1527"/>
    <w:rsid w:val="00A0796C"/>
    <w:rsid w:val="00A152A6"/>
    <w:rsid w:val="00A51DED"/>
    <w:rsid w:val="00A72CC5"/>
    <w:rsid w:val="00A91B3A"/>
    <w:rsid w:val="00AF0785"/>
    <w:rsid w:val="00AF26C3"/>
    <w:rsid w:val="00B03734"/>
    <w:rsid w:val="00B166EF"/>
    <w:rsid w:val="00B256DC"/>
    <w:rsid w:val="00B26045"/>
    <w:rsid w:val="00B55F12"/>
    <w:rsid w:val="00B656CE"/>
    <w:rsid w:val="00B7223D"/>
    <w:rsid w:val="00B85124"/>
    <w:rsid w:val="00B87079"/>
    <w:rsid w:val="00C1293B"/>
    <w:rsid w:val="00C27E4D"/>
    <w:rsid w:val="00C41938"/>
    <w:rsid w:val="00C64B77"/>
    <w:rsid w:val="00C65444"/>
    <w:rsid w:val="00C665BF"/>
    <w:rsid w:val="00C91CAF"/>
    <w:rsid w:val="00CB5473"/>
    <w:rsid w:val="00CF0E92"/>
    <w:rsid w:val="00D10C98"/>
    <w:rsid w:val="00D44B29"/>
    <w:rsid w:val="00D85237"/>
    <w:rsid w:val="00DA0B66"/>
    <w:rsid w:val="00DD6D92"/>
    <w:rsid w:val="00DF4C08"/>
    <w:rsid w:val="00E16D25"/>
    <w:rsid w:val="00E279B8"/>
    <w:rsid w:val="00E37F9F"/>
    <w:rsid w:val="00E756E6"/>
    <w:rsid w:val="00E808B7"/>
    <w:rsid w:val="00E83D56"/>
    <w:rsid w:val="00EA05B8"/>
    <w:rsid w:val="00EB203B"/>
    <w:rsid w:val="00ED7F4D"/>
    <w:rsid w:val="00F049B7"/>
    <w:rsid w:val="00F064DC"/>
    <w:rsid w:val="00F30910"/>
    <w:rsid w:val="00F525F7"/>
    <w:rsid w:val="00F5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54E7901"/>
  <w15:docId w15:val="{B2211B8D-CD86-40AC-A91B-EB830AD9C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s-E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3-nfasis11">
    <w:name w:val="Tabla de cuadrícula 3 - Énfasis 11"/>
    <w:basedOn w:val="Tab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Tabladecuadrcula4-nfasis61">
    <w:name w:val="Tabla de cuadrícula 4 - Énfasis 6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Cuadrculadetablaclara1">
    <w:name w:val="Cuadrícula de tabla clara1"/>
    <w:basedOn w:val="Tab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21">
    <w:name w:val="Tabla normal 21"/>
    <w:basedOn w:val="Tab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delista2-nfasis11">
    <w:name w:val="Tabla de list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lista1clara-nfasis21">
    <w:name w:val="Tabla de lista 1 clara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3333F"/>
    <w:rPr>
      <w:color w:val="595959" w:themeColor="text1" w:themeTint="A6"/>
    </w:rPr>
  </w:style>
  <w:style w:type="table" w:customStyle="1" w:styleId="Tabladecuadrcula4-nfasis11">
    <w:name w:val="Tabla de cuadrícula 4 - Énfasis 1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normal41">
    <w:name w:val="Tabla normal 41"/>
    <w:basedOn w:val="Tab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1clara-nfasis61">
    <w:name w:val="Tabla de cuadrícul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lista1clara-nfasis61">
    <w:name w:val="Tabla de list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Encabezado">
    <w:name w:val="header"/>
    <w:basedOn w:val="Normal"/>
    <w:link w:val="EncabezadoCar"/>
    <w:uiPriority w:val="2"/>
    <w:unhideWhenUsed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2"/>
  </w:style>
  <w:style w:type="paragraph" w:styleId="Piedepgina">
    <w:name w:val="footer"/>
    <w:basedOn w:val="Normal"/>
    <w:link w:val="PiedepginaCar"/>
    <w:uiPriority w:val="2"/>
    <w:unhideWhenUsed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2"/>
  </w:style>
  <w:style w:type="table" w:customStyle="1" w:styleId="Sinbordes">
    <w:name w:val="Sin bordes"/>
    <w:basedOn w:val="Tablanormal"/>
    <w:uiPriority w:val="99"/>
    <w:pPr>
      <w:spacing w:after="0" w:line="240" w:lineRule="auto"/>
    </w:pPr>
    <w:tblPr/>
  </w:style>
  <w:style w:type="table" w:customStyle="1" w:styleId="Tabladecuadrcula1clara-nfasis11">
    <w:name w:val="Tabla de cuadrícula 1 clara - Énfasis 11"/>
    <w:aliases w:val="Sample questionnaires table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Tabladecuadrcula2-nfasis11">
    <w:name w:val="Tabla de cuadrícul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cindecontacto">
    <w:name w:val="Información de contacto"/>
    <w:basedOn w:val="Normal"/>
    <w:uiPriority w:val="1"/>
    <w:qFormat/>
    <w:pPr>
      <w:spacing w:after="0"/>
      <w:jc w:val="right"/>
    </w:pPr>
    <w:rPr>
      <w:caps/>
    </w:rPr>
  </w:style>
  <w:style w:type="table" w:customStyle="1" w:styleId="Tabladecuadrcula3-nfasis31">
    <w:name w:val="Tabla de cuadrícula 3 - Énfasis 31"/>
    <w:basedOn w:val="Tab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Tabladecuadrcula1clara-nfasis31">
    <w:name w:val="Tabla de cuadrícula 1 clara - Énfasis 3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customStyle="1" w:styleId="Textodelatabla">
    <w:name w:val="Texto de la tabla"/>
    <w:basedOn w:val="Normal"/>
    <w:uiPriority w:val="1"/>
    <w:qFormat/>
    <w:pPr>
      <w:spacing w:before="120" w:after="0"/>
    </w:pPr>
  </w:style>
  <w:style w:type="table" w:customStyle="1" w:styleId="Tabladelista6concolores-nfasis21">
    <w:name w:val="Tabla de lista 6 con colores - Énfasis 21"/>
    <w:basedOn w:val="Tab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decuadrcula1Claro-nfasis21">
    <w:name w:val="Tabla de cuadrícula 1 Claro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aconvieta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n">
    <w:name w:val="Imagen"/>
    <w:basedOn w:val="Normal"/>
    <w:qFormat/>
    <w:rsid w:val="00E279B8"/>
    <w:pPr>
      <w:spacing w:before="5760" w:after="0" w:line="720" w:lineRule="auto"/>
      <w:jc w:val="right"/>
    </w:pPr>
  </w:style>
  <w:style w:type="character" w:styleId="nfasisintenso">
    <w:name w:val="Intense Emphasis"/>
    <w:basedOn w:val="Fuentedeprrafopredeter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13333F"/>
    <w:rPr>
      <w:i/>
      <w:iCs/>
      <w:color w:val="355D7E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debloque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ipervnculo">
    <w:name w:val="Hyperlink"/>
    <w:basedOn w:val="Fuentedeprrafopredeter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D9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D9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2227A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C665BF"/>
    <w:pPr>
      <w:spacing w:after="0"/>
      <w:ind w:left="220" w:hanging="220"/>
    </w:pPr>
  </w:style>
  <w:style w:type="character" w:customStyle="1" w:styleId="ui-provider">
    <w:name w:val="ui-provider"/>
    <w:basedOn w:val="Fuentedeprrafopredeter"/>
    <w:rsid w:val="00A0796C"/>
  </w:style>
  <w:style w:type="character" w:customStyle="1" w:styleId="fui-flex">
    <w:name w:val="fui-flex"/>
    <w:basedOn w:val="Fuentedeprrafopredeter"/>
    <w:rsid w:val="00B03734"/>
  </w:style>
  <w:style w:type="character" w:styleId="nfasis">
    <w:name w:val="Emphasis"/>
    <w:basedOn w:val="Fuentedeprrafopredeter"/>
    <w:uiPriority w:val="20"/>
    <w:qFormat/>
    <w:rsid w:val="00765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7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ortal.azure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www.chiark.greenend.org.uk/~sgtatham/putty/latest.html" TargetMode="External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puttygen.com/download.php?val=4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docs.microsoft.com/en-us/azure/virtual-machines/linux/mac-create-ssh-keys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sers\lucasy\AppData\Roaming\Microsoft\Templates\Plan%20de%20comunicaci&#243;n%20de%20proyec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253CBEA24AF4705A623F2CC9AEC1C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B586A-008B-4C44-8269-9C55091B365F}"/>
      </w:docPartPr>
      <w:docPartBody>
        <w:p w:rsidR="00D856D3" w:rsidRDefault="00D856D3">
          <w:pPr>
            <w:pStyle w:val="4253CBEA24AF4705A623F2CC9AEC1C29"/>
          </w:pPr>
          <w:r>
            <w:rPr>
              <w:lang w:bidi="es-ES"/>
            </w:rPr>
            <w:t>Probabilidad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6D3"/>
    <w:rsid w:val="002A0571"/>
    <w:rsid w:val="00331B57"/>
    <w:rsid w:val="00692F58"/>
    <w:rsid w:val="0093085E"/>
    <w:rsid w:val="00B32FAD"/>
    <w:rsid w:val="00D856D3"/>
    <w:rsid w:val="00EB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4253CBEA24AF4705A623F2CC9AEC1C29">
    <w:name w:val="4253CBEA24AF4705A623F2CC9AEC1C29"/>
  </w:style>
  <w:style w:type="paragraph" w:customStyle="1" w:styleId="2A74004D9C024E9C819E6D285895D192">
    <w:name w:val="2A74004D9C024E9C819E6D285895D192"/>
    <w:rsid w:val="00D856D3"/>
  </w:style>
  <w:style w:type="paragraph" w:customStyle="1" w:styleId="FD9A5705248C497389D3A368BD641E4D">
    <w:name w:val="FD9A5705248C497389D3A368BD641E4D"/>
    <w:rsid w:val="00D856D3"/>
  </w:style>
  <w:style w:type="paragraph" w:customStyle="1" w:styleId="A2CE6A76B4124A899DF37DEFB7B5223E">
    <w:name w:val="A2CE6A76B4124A899DF37DEFB7B5223E"/>
    <w:rsid w:val="00D856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MÁSTER de sistemas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66B2B8-8DE4-4DCC-AB4B-72C5C1CDA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comunicación de proyectos</Template>
  <TotalTime>61</TotalTime>
  <Pages>16</Pages>
  <Words>766</Words>
  <Characters>4218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TAJAMAR</Company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Yusta Salvadores</dc:creator>
  <cp:keywords>Creating a Linux VM</cp:keywords>
  <dc:description>Lucas Yusta Salvadores</dc:description>
  <cp:lastModifiedBy>Lucas Yusta Salvadores</cp:lastModifiedBy>
  <cp:revision>34</cp:revision>
  <dcterms:created xsi:type="dcterms:W3CDTF">2024-01-18T11:42:00Z</dcterms:created>
  <dcterms:modified xsi:type="dcterms:W3CDTF">2024-07-11T20:01:00Z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