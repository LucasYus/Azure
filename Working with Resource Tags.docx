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DE2250" w14:textId="2EC6FED9" w:rsidR="00E279B8" w:rsidRDefault="00E279B8" w:rsidP="00E279B8">
      <w:pPr>
        <w:pStyle w:val="Subttulo"/>
      </w:pPr>
    </w:p>
    <w:p w14:paraId="3CF1A16D" w14:textId="560F959E" w:rsidR="00D44B29" w:rsidRPr="00006D23" w:rsidRDefault="00840129" w:rsidP="002B21AE">
      <w:pPr>
        <w:pStyle w:val="Logotipo"/>
        <w:tabs>
          <w:tab w:val="left" w:pos="6282"/>
        </w:tabs>
        <w:rPr>
          <w:lang w:val="en-US"/>
        </w:rPr>
      </w:pPr>
      <w:r>
        <w:rPr>
          <w:rFonts w:ascii="Segoe UI" w:hAnsi="Segoe UI" w:cs="Segoe UI"/>
          <w:sz w:val="21"/>
          <w:szCs w:val="21"/>
        </w:rPr>
        <w:drawing>
          <wp:anchor distT="0" distB="0" distL="114300" distR="114300" simplePos="0" relativeHeight="251659776" behindDoc="0" locked="0" layoutInCell="1" allowOverlap="1" wp14:anchorId="6DF7ECD9" wp14:editId="5110137A">
            <wp:simplePos x="0" y="0"/>
            <wp:positionH relativeFrom="margin">
              <wp:posOffset>404446</wp:posOffset>
            </wp:positionH>
            <wp:positionV relativeFrom="paragraph">
              <wp:posOffset>4510356</wp:posOffset>
            </wp:positionV>
            <wp:extent cx="2576146" cy="2576146"/>
            <wp:effectExtent l="0" t="0" r="0" b="0"/>
            <wp:wrapNone/>
            <wp:docPr id="1880793937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93937" name="Imagen 1" descr="Icon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0408" cy="2580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E41" w:rsidRPr="00006D23">
        <w:rPr>
          <w:lang w:val="en-US"/>
        </w:rPr>
        <w:t>WORKING WITH RESOURCE T</w:t>
      </w:r>
      <w:r w:rsidRPr="00006D23">
        <w:rPr>
          <w:rFonts w:ascii="Segoe UI" w:hAnsi="Segoe UI" w:cs="Segoe UI"/>
          <w:sz w:val="21"/>
          <w:szCs w:val="21"/>
          <w:lang w:val="en-US"/>
        </w:rPr>
        <w:t xml:space="preserve"> </w:t>
      </w:r>
      <w:r w:rsidR="007B3E41" w:rsidRPr="00006D23">
        <w:rPr>
          <w:lang w:val="en-US"/>
        </w:rPr>
        <w:t>AGS</w:t>
      </w:r>
    </w:p>
    <w:p w14:paraId="27B263CD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2CC5537A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55562192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559E5650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6D63C118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6C71E91B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0AA452A2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513D9924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0FA19832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6A723A6A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69584275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15538688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4225E458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5308C288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4ABD524D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1F150700" w14:textId="77777777" w:rsidR="00F525F7" w:rsidRPr="00006D23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15CC14A2" w14:textId="77777777" w:rsidR="00D70822" w:rsidRPr="002C13BC" w:rsidRDefault="00D70822" w:rsidP="00D70822">
      <w:pPr>
        <w:shd w:val="clear" w:color="auto" w:fill="FFFFFF"/>
        <w:spacing w:after="0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val="en-US" w:eastAsia="es-ES"/>
        </w:rPr>
      </w:pPr>
      <w:r w:rsidRPr="002C13BC"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val="en-US" w:eastAsia="es-ES"/>
        </w:rPr>
        <w:lastRenderedPageBreak/>
        <w:t>Lab Details</w:t>
      </w:r>
    </w:p>
    <w:p w14:paraId="51403DBA" w14:textId="77777777" w:rsidR="00D70822" w:rsidRPr="002C13BC" w:rsidRDefault="00D70822" w:rsidP="00D70822">
      <w:pPr>
        <w:numPr>
          <w:ilvl w:val="0"/>
          <w:numId w:val="1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2C13BC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In this lab we will walk through the steps on how to set tags on resources.</w:t>
      </w:r>
    </w:p>
    <w:p w14:paraId="41C231B4" w14:textId="77777777" w:rsidR="00D70822" w:rsidRPr="002C13BC" w:rsidRDefault="00D70822" w:rsidP="00D70822">
      <w:pPr>
        <w:shd w:val="clear" w:color="auto" w:fill="FFFFFF"/>
        <w:spacing w:after="0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val="en-US" w:eastAsia="es-ES"/>
        </w:rPr>
      </w:pPr>
      <w:r w:rsidRPr="002C13BC"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val="en-US" w:eastAsia="es-ES"/>
        </w:rPr>
        <w:t>Introduction</w:t>
      </w:r>
    </w:p>
    <w:p w14:paraId="51F9919E" w14:textId="77777777" w:rsidR="00D70822" w:rsidRPr="002C13BC" w:rsidRDefault="00D70822" w:rsidP="00D70822">
      <w:pPr>
        <w:shd w:val="clear" w:color="auto" w:fill="FFFFFF"/>
        <w:spacing w:after="0"/>
        <w:textAlignment w:val="baseline"/>
        <w:outlineLvl w:val="1"/>
        <w:rPr>
          <w:rFonts w:ascii="Poppins" w:eastAsia="Times New Roman" w:hAnsi="Poppins" w:cs="Poppins"/>
          <w:color w:val="1F2430"/>
          <w:sz w:val="33"/>
          <w:szCs w:val="33"/>
          <w:lang w:val="en-US" w:eastAsia="es-ES"/>
        </w:rPr>
      </w:pPr>
      <w:r w:rsidRPr="002C13BC">
        <w:rPr>
          <w:rFonts w:ascii="Poppins" w:eastAsia="Times New Roman" w:hAnsi="Poppins" w:cs="Poppins"/>
          <w:b/>
          <w:bCs/>
          <w:color w:val="000000"/>
          <w:sz w:val="33"/>
          <w:szCs w:val="33"/>
          <w:bdr w:val="none" w:sz="0" w:space="0" w:color="auto" w:frame="1"/>
          <w:lang w:val="en-US" w:eastAsia="es-ES"/>
        </w:rPr>
        <w:t>What is a Virtual Machine?</w:t>
      </w:r>
    </w:p>
    <w:p w14:paraId="6E544252" w14:textId="77777777" w:rsidR="00D70822" w:rsidRPr="002C13BC" w:rsidRDefault="00D70822" w:rsidP="00D70822">
      <w:pPr>
        <w:numPr>
          <w:ilvl w:val="0"/>
          <w:numId w:val="13"/>
        </w:numPr>
        <w:spacing w:after="0" w:line="390" w:lineRule="atLeast"/>
        <w:ind w:right="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2C13BC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A virtual machine (VM) is a virtual environment that functions as a virtual computer system with its own CPU, memory, network interface, and storage, created on a physical hardware system (located off- or on-premises).</w:t>
      </w:r>
    </w:p>
    <w:p w14:paraId="31814185" w14:textId="77777777" w:rsidR="00D70822" w:rsidRPr="002C13BC" w:rsidRDefault="00D70822" w:rsidP="00D70822">
      <w:pPr>
        <w:numPr>
          <w:ilvl w:val="0"/>
          <w:numId w:val="13"/>
        </w:numPr>
        <w:spacing w:after="0" w:line="390" w:lineRule="atLeast"/>
        <w:ind w:right="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2C13BC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VMs allow multiple different operating systems to run simultaneously on a single computer</w:t>
      </w:r>
    </w:p>
    <w:p w14:paraId="46BB5D5D" w14:textId="77777777" w:rsidR="00D70822" w:rsidRPr="00006D23" w:rsidRDefault="00D70822" w:rsidP="00D70822">
      <w:pPr>
        <w:numPr>
          <w:ilvl w:val="0"/>
          <w:numId w:val="13"/>
        </w:numPr>
        <w:spacing w:after="0" w:line="390" w:lineRule="atLeast"/>
        <w:ind w:right="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2C13BC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A VM provides an environment that is isolated from the rest of a system, so whatever is running inside a VM won’t interfere with anything else running on the host hardware.</w:t>
      </w:r>
    </w:p>
    <w:p w14:paraId="6022A32F" w14:textId="77777777" w:rsidR="00006D23" w:rsidRPr="002C13BC" w:rsidRDefault="00006D23" w:rsidP="00006D23">
      <w:pPr>
        <w:spacing w:after="0" w:line="390" w:lineRule="atLeast"/>
        <w:ind w:left="720" w:right="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</w:p>
    <w:p w14:paraId="1CF98EA8" w14:textId="77777777" w:rsidR="00D70822" w:rsidRPr="002C13BC" w:rsidRDefault="00D70822" w:rsidP="00D70822">
      <w:pPr>
        <w:shd w:val="clear" w:color="auto" w:fill="FFFFFF"/>
        <w:spacing w:after="0"/>
        <w:textAlignment w:val="baseline"/>
        <w:outlineLvl w:val="1"/>
        <w:rPr>
          <w:rFonts w:ascii="Poppins" w:eastAsia="Times New Roman" w:hAnsi="Poppins" w:cs="Poppins"/>
          <w:color w:val="1F2430"/>
          <w:sz w:val="33"/>
          <w:szCs w:val="33"/>
          <w:lang w:val="en-US" w:eastAsia="es-ES"/>
        </w:rPr>
      </w:pPr>
      <w:r w:rsidRPr="002C13BC">
        <w:rPr>
          <w:rFonts w:ascii="Poppins" w:eastAsia="Times New Roman" w:hAnsi="Poppins" w:cs="Poppins"/>
          <w:b/>
          <w:bCs/>
          <w:color w:val="000000"/>
          <w:sz w:val="33"/>
          <w:szCs w:val="33"/>
          <w:bdr w:val="none" w:sz="0" w:space="0" w:color="auto" w:frame="1"/>
          <w:lang w:val="en-US" w:eastAsia="es-ES"/>
        </w:rPr>
        <w:t>What is a tag?</w:t>
      </w:r>
    </w:p>
    <w:p w14:paraId="2CE27CA7" w14:textId="77777777" w:rsidR="00D70822" w:rsidRPr="002C13BC" w:rsidRDefault="00D70822" w:rsidP="00D70822">
      <w:pPr>
        <w:numPr>
          <w:ilvl w:val="0"/>
          <w:numId w:val="14"/>
        </w:numPr>
        <w:spacing w:after="0" w:line="390" w:lineRule="atLeast"/>
        <w:ind w:right="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2C13BC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You apply tags to your Azure resources, resource groups, and subscriptions to logically organize them into a taxonomy.</w:t>
      </w:r>
    </w:p>
    <w:p w14:paraId="07D4E04C" w14:textId="77777777" w:rsidR="00D70822" w:rsidRPr="002C13BC" w:rsidRDefault="00D70822" w:rsidP="00D70822">
      <w:pPr>
        <w:numPr>
          <w:ilvl w:val="0"/>
          <w:numId w:val="14"/>
        </w:numPr>
        <w:spacing w:after="0" w:line="390" w:lineRule="atLeast"/>
        <w:ind w:right="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2C13BC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Each tag consists of a name and a value pair. For example, you can apply the name Environment and the value Production to all the resources in production.</w:t>
      </w:r>
    </w:p>
    <w:p w14:paraId="7775485B" w14:textId="77777777" w:rsidR="00006D23" w:rsidRDefault="00006D23">
      <w:pPr>
        <w:spacing w:after="240" w:line="252" w:lineRule="auto"/>
        <w:ind w:left="0" w:right="0"/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val="en-US" w:eastAsia="es-ES"/>
        </w:rPr>
      </w:pPr>
      <w:r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val="en-US" w:eastAsia="es-ES"/>
        </w:rPr>
        <w:br w:type="page"/>
      </w:r>
    </w:p>
    <w:p w14:paraId="0CAD7DFB" w14:textId="62EB49A6" w:rsidR="00D70822" w:rsidRPr="002C13BC" w:rsidRDefault="00D70822" w:rsidP="00D70822">
      <w:pPr>
        <w:shd w:val="clear" w:color="auto" w:fill="FFFFFF"/>
        <w:spacing w:after="0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val="en-US" w:eastAsia="es-ES"/>
        </w:rPr>
      </w:pPr>
      <w:r w:rsidRPr="002C13BC"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val="en-US" w:eastAsia="es-ES"/>
        </w:rPr>
        <w:lastRenderedPageBreak/>
        <w:t>Architecture Diagram</w:t>
      </w:r>
    </w:p>
    <w:p w14:paraId="76C6CCC3" w14:textId="77777777" w:rsidR="00D70822" w:rsidRDefault="00D70822" w:rsidP="00D70822">
      <w:pPr>
        <w:shd w:val="clear" w:color="auto" w:fill="FFFFFF"/>
        <w:spacing w:after="0" w:line="390" w:lineRule="atLeast"/>
        <w:jc w:val="center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361C72">
        <w:rPr>
          <w:rFonts w:ascii="Poppins" w:eastAsia="Times New Roman" w:hAnsi="Poppins" w:cs="Poppins"/>
          <w:noProof/>
          <w:color w:val="000000"/>
          <w:sz w:val="21"/>
          <w:szCs w:val="21"/>
          <w:bdr w:val="none" w:sz="0" w:space="0" w:color="auto" w:frame="1"/>
          <w:lang w:val="en-US" w:eastAsia="es-ES"/>
        </w:rPr>
        <w:drawing>
          <wp:inline distT="0" distB="0" distL="0" distR="0" wp14:anchorId="52858522" wp14:editId="67513F98">
            <wp:extent cx="5400040" cy="3159125"/>
            <wp:effectExtent l="0" t="0" r="0" b="0"/>
            <wp:docPr id="203844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459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528E" w14:textId="77777777" w:rsidR="00006D23" w:rsidRPr="002C13BC" w:rsidRDefault="00006D23" w:rsidP="00D70822">
      <w:pPr>
        <w:shd w:val="clear" w:color="auto" w:fill="FFFFFF"/>
        <w:spacing w:after="0" w:line="390" w:lineRule="atLeast"/>
        <w:jc w:val="center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</w:p>
    <w:p w14:paraId="43AA5917" w14:textId="77777777" w:rsidR="00D70822" w:rsidRPr="002C13BC" w:rsidRDefault="00D70822" w:rsidP="00D70822">
      <w:pPr>
        <w:shd w:val="clear" w:color="auto" w:fill="FFFFFF"/>
        <w:spacing w:after="0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val="en-US" w:eastAsia="es-ES"/>
        </w:rPr>
      </w:pPr>
      <w:r w:rsidRPr="002C13BC"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val="en-US" w:eastAsia="es-ES"/>
        </w:rPr>
        <w:t>Task Details</w:t>
      </w:r>
    </w:p>
    <w:p w14:paraId="792891C2" w14:textId="77777777" w:rsidR="00D70822" w:rsidRPr="002C13BC" w:rsidRDefault="00D70822" w:rsidP="00D70822">
      <w:pPr>
        <w:numPr>
          <w:ilvl w:val="0"/>
          <w:numId w:val="1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2C13BC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Sign in to Azure Portal</w:t>
      </w:r>
    </w:p>
    <w:p w14:paraId="246CA77B" w14:textId="77777777" w:rsidR="00D70822" w:rsidRPr="002C13BC" w:rsidRDefault="00D70822" w:rsidP="00D70822">
      <w:pPr>
        <w:numPr>
          <w:ilvl w:val="0"/>
          <w:numId w:val="1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2C13BC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Create a virtual machine</w:t>
      </w:r>
    </w:p>
    <w:p w14:paraId="7761D1A7" w14:textId="77777777" w:rsidR="00D70822" w:rsidRPr="002C13BC" w:rsidRDefault="00D70822" w:rsidP="00D70822">
      <w:pPr>
        <w:numPr>
          <w:ilvl w:val="0"/>
          <w:numId w:val="1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2C13BC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Create tags</w:t>
      </w:r>
    </w:p>
    <w:p w14:paraId="7EB4E7CE" w14:textId="77777777" w:rsidR="00D70822" w:rsidRPr="002C13BC" w:rsidRDefault="00D70822" w:rsidP="00D70822">
      <w:pPr>
        <w:numPr>
          <w:ilvl w:val="0"/>
          <w:numId w:val="1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2C13BC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Validation Test</w:t>
      </w:r>
    </w:p>
    <w:p w14:paraId="7D2DB8A7" w14:textId="77777777" w:rsidR="00D70822" w:rsidRPr="002C13BC" w:rsidRDefault="00D70822" w:rsidP="00D70822">
      <w:pPr>
        <w:numPr>
          <w:ilvl w:val="0"/>
          <w:numId w:val="1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2C13BC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Delete the resources</w:t>
      </w:r>
    </w:p>
    <w:p w14:paraId="5E11D162" w14:textId="77777777" w:rsidR="00D70822" w:rsidRPr="00361C72" w:rsidRDefault="00D70822" w:rsidP="00D70822">
      <w:pPr>
        <w:rPr>
          <w:lang w:val="en-US"/>
        </w:rPr>
      </w:pPr>
      <w:r w:rsidRPr="00361C72">
        <w:rPr>
          <w:lang w:val="en-US"/>
        </w:rPr>
        <w:br w:type="page"/>
      </w:r>
    </w:p>
    <w:p w14:paraId="6C9A7A09" w14:textId="77777777" w:rsidR="00D70822" w:rsidRPr="00361C72" w:rsidRDefault="00D70822" w:rsidP="00D70822">
      <w:pPr>
        <w:pStyle w:val="Ttulo1"/>
        <w:shd w:val="clear" w:color="auto" w:fill="FFFFFF"/>
        <w:spacing w:after="0"/>
        <w:textAlignment w:val="baseline"/>
        <w:rPr>
          <w:rFonts w:ascii="Poppins" w:hAnsi="Poppins" w:cs="Poppins"/>
          <w:color w:val="1F2430"/>
          <w:sz w:val="45"/>
          <w:szCs w:val="45"/>
          <w:lang w:val="en-US"/>
        </w:rPr>
      </w:pPr>
      <w:r w:rsidRPr="00361C72">
        <w:rPr>
          <w:rStyle w:val="Textoennegrita"/>
          <w:rFonts w:ascii="Poppins" w:hAnsi="Poppins" w:cs="Poppins"/>
          <w:b w:val="0"/>
          <w:bCs w:val="0"/>
          <w:color w:val="000000"/>
          <w:sz w:val="45"/>
          <w:szCs w:val="45"/>
          <w:bdr w:val="none" w:sz="0" w:space="0" w:color="auto" w:frame="1"/>
          <w:lang w:val="en-US"/>
        </w:rPr>
        <w:lastRenderedPageBreak/>
        <w:t>Lab Steps</w:t>
      </w:r>
    </w:p>
    <w:p w14:paraId="7D489883" w14:textId="77777777" w:rsidR="00D70822" w:rsidRPr="00361C72" w:rsidRDefault="00D70822" w:rsidP="00D70822">
      <w:pPr>
        <w:pStyle w:val="Ttulo2"/>
        <w:shd w:val="clear" w:color="auto" w:fill="FFFFFF"/>
        <w:spacing w:before="0" w:after="0"/>
        <w:textAlignment w:val="baseline"/>
        <w:rPr>
          <w:rFonts w:ascii="Poppins" w:hAnsi="Poppins" w:cs="Poppins"/>
          <w:b/>
          <w:bCs/>
          <w:color w:val="1F2430"/>
          <w:sz w:val="33"/>
          <w:szCs w:val="33"/>
          <w:lang w:val="en-US"/>
        </w:rPr>
      </w:pPr>
      <w:r w:rsidRPr="00361C72"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t>Task 1: Sign in to Azure Portal</w:t>
      </w:r>
    </w:p>
    <w:p w14:paraId="650FD37F" w14:textId="77777777" w:rsidR="00D70822" w:rsidRPr="00361C72" w:rsidRDefault="00D70822" w:rsidP="00D70822">
      <w:pPr>
        <w:pStyle w:val="NormalWeb"/>
        <w:numPr>
          <w:ilvl w:val="0"/>
          <w:numId w:val="16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Go to the Azure portal by clicking on the 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Open console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button or by using URL </w:t>
      </w:r>
      <w:hyperlink r:id="rId11" w:history="1">
        <w:r w:rsidRPr="00361C72">
          <w:rPr>
            <w:rStyle w:val="Hipervnculo"/>
            <w:rFonts w:ascii="Poppins" w:eastAsiaTheme="majorEastAsia" w:hAnsi="Poppins" w:cs="Poppins"/>
            <w:color w:val="007CFF"/>
            <w:sz w:val="21"/>
            <w:szCs w:val="21"/>
            <w:bdr w:val="none" w:sz="0" w:space="0" w:color="auto" w:frame="1"/>
            <w:lang w:val="en-US"/>
          </w:rPr>
          <w:t>https://portal.azure.com</w:t>
        </w:r>
      </w:hyperlink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2B319D5C" w14:textId="77777777" w:rsidR="00D70822" w:rsidRPr="00361C72" w:rsidRDefault="00D70822" w:rsidP="00D70822">
      <w:pPr>
        <w:pStyle w:val="NormalWeb"/>
        <w:numPr>
          <w:ilvl w:val="1"/>
          <w:numId w:val="16"/>
        </w:numPr>
        <w:spacing w:before="0" w:beforeAutospacing="0" w:after="0" w:afterAutospacing="0" w:line="390" w:lineRule="atLeast"/>
        <w:ind w:left="189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Note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: It is recommended to use incognito mode to avoid Azure portal cache related issues.</w:t>
      </w:r>
    </w:p>
    <w:p w14:paraId="296E8D51" w14:textId="77777777" w:rsidR="00D70822" w:rsidRPr="00361C72" w:rsidRDefault="00D70822" w:rsidP="00D70822">
      <w:pPr>
        <w:pStyle w:val="NormalWeb"/>
        <w:numPr>
          <w:ilvl w:val="0"/>
          <w:numId w:val="16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If it automatically logs into any other azure account, please logout of it and clear cache.</w:t>
      </w:r>
    </w:p>
    <w:p w14:paraId="11302D6D" w14:textId="77777777" w:rsidR="00D70822" w:rsidRPr="00006D23" w:rsidRDefault="00D70822" w:rsidP="00D70822">
      <w:pPr>
        <w:pStyle w:val="NormalWeb"/>
        <w:numPr>
          <w:ilvl w:val="0"/>
          <w:numId w:val="16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Sign in with your given </w:t>
      </w:r>
      <w:r w:rsidRPr="00361C72">
        <w:rPr>
          <w:rStyle w:val="nfasis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username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and </w:t>
      </w:r>
      <w:r w:rsidRPr="00361C72">
        <w:rPr>
          <w:rStyle w:val="nfasis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password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on Azure portal.</w:t>
      </w:r>
    </w:p>
    <w:p w14:paraId="10D8E587" w14:textId="77777777" w:rsidR="00006D23" w:rsidRPr="00C6430F" w:rsidRDefault="00006D23" w:rsidP="00006D23">
      <w:pPr>
        <w:pStyle w:val="NormalWeb"/>
        <w:spacing w:before="0" w:beforeAutospacing="0" w:after="0" w:afterAutospacing="0" w:line="390" w:lineRule="atLeast"/>
        <w:ind w:left="81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27F30D54" w14:textId="2D45BFEF" w:rsidR="00C6430F" w:rsidRPr="00361C72" w:rsidRDefault="00EE0F90" w:rsidP="003226E5">
      <w:pPr>
        <w:pStyle w:val="NormalWeb"/>
        <w:spacing w:before="0" w:beforeAutospacing="0" w:after="0" w:afterAutospacing="0" w:line="390" w:lineRule="atLeast"/>
        <w:ind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67E0F708" wp14:editId="05103AA2">
            <wp:extent cx="4215917" cy="2294793"/>
            <wp:effectExtent l="0" t="0" r="0" b="0"/>
            <wp:docPr id="1697644311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44311" name="Imagen 1" descr="Pantalla de computador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3122" cy="22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6FA4" w14:textId="77777777" w:rsidR="00D70822" w:rsidRPr="00361C72" w:rsidRDefault="00D70822" w:rsidP="00D70822">
      <w:pPr>
        <w:pStyle w:val="NormalWeb"/>
        <w:numPr>
          <w:ilvl w:val="0"/>
          <w:numId w:val="16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If login is not working. Click on the 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End Lab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and start the lab again.</w:t>
      </w:r>
    </w:p>
    <w:p w14:paraId="5852F595" w14:textId="77777777" w:rsidR="00006D23" w:rsidRDefault="00006D23">
      <w:pPr>
        <w:spacing w:after="240" w:line="252" w:lineRule="auto"/>
        <w:ind w:left="0" w:right="0"/>
        <w:rPr>
          <w:rStyle w:val="Textoennegrita"/>
          <w:rFonts w:ascii="Poppins" w:eastAsiaTheme="majorEastAsia" w:hAnsi="Poppins" w:cs="Poppins"/>
          <w:b w:val="0"/>
          <w:bCs w:val="0"/>
          <w:caps/>
          <w:color w:val="000000"/>
          <w:sz w:val="33"/>
          <w:szCs w:val="33"/>
          <w:bdr w:val="none" w:sz="0" w:space="0" w:color="auto" w:frame="1"/>
          <w:lang w:val="en-US"/>
        </w:rPr>
      </w:pPr>
      <w:r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br w:type="page"/>
      </w:r>
    </w:p>
    <w:p w14:paraId="69068D2A" w14:textId="67C05392" w:rsidR="00D70822" w:rsidRPr="00361C72" w:rsidRDefault="00D70822" w:rsidP="00D70822">
      <w:pPr>
        <w:pStyle w:val="Ttulo2"/>
        <w:shd w:val="clear" w:color="auto" w:fill="FFFFFF"/>
        <w:spacing w:before="0" w:after="0"/>
        <w:textAlignment w:val="baseline"/>
        <w:rPr>
          <w:rFonts w:ascii="Poppins" w:hAnsi="Poppins" w:cs="Poppins"/>
          <w:b/>
          <w:bCs/>
          <w:color w:val="1F2430"/>
          <w:sz w:val="33"/>
          <w:szCs w:val="33"/>
          <w:lang w:val="en-US"/>
        </w:rPr>
      </w:pPr>
      <w:r w:rsidRPr="00361C72"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lastRenderedPageBreak/>
        <w:t>Task 2: Create a virtual machine</w:t>
      </w:r>
    </w:p>
    <w:p w14:paraId="3B627301" w14:textId="77777777" w:rsidR="00D70822" w:rsidRPr="00006D23" w:rsidRDefault="00D70822" w:rsidP="00D70822">
      <w:pPr>
        <w:pStyle w:val="NormalWeb"/>
        <w:numPr>
          <w:ilvl w:val="0"/>
          <w:numId w:val="17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From the Azure portal menu click on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virtual machines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0F270A3C" w14:textId="77777777" w:rsidR="00006D23" w:rsidRPr="00167DDE" w:rsidRDefault="00006D23" w:rsidP="00006D23">
      <w:pPr>
        <w:pStyle w:val="NormalWeb"/>
        <w:spacing w:before="0" w:beforeAutospacing="0" w:after="0" w:afterAutospacing="0" w:line="390" w:lineRule="atLeast"/>
        <w:ind w:left="81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7F84C04B" w14:textId="5F714235" w:rsidR="00167DDE" w:rsidRDefault="003226E5" w:rsidP="003226E5">
      <w:pPr>
        <w:pStyle w:val="NormalWeb"/>
        <w:spacing w:before="0" w:beforeAutospacing="0" w:after="0" w:afterAutospacing="0" w:line="390" w:lineRule="atLeast"/>
        <w:ind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1705C35F" wp14:editId="39841CB1">
            <wp:extent cx="4625536" cy="2523392"/>
            <wp:effectExtent l="0" t="0" r="3810" b="0"/>
            <wp:docPr id="2076278051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78051" name="Imagen 1" descr="Captura de pantalla de computador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1095" cy="25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EBBA" w14:textId="77777777" w:rsidR="003226E5" w:rsidRPr="00361C72" w:rsidRDefault="003226E5" w:rsidP="003226E5">
      <w:pPr>
        <w:pStyle w:val="NormalWeb"/>
        <w:spacing w:before="0" w:beforeAutospacing="0" w:after="0" w:afterAutospacing="0" w:line="390" w:lineRule="atLeast"/>
        <w:ind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4AE2C10F" w14:textId="0FC5EDC2" w:rsidR="00D70822" w:rsidRPr="003226E5" w:rsidRDefault="00D70822" w:rsidP="003226E5">
      <w:pPr>
        <w:pStyle w:val="NormalWeb"/>
        <w:numPr>
          <w:ilvl w:val="0"/>
          <w:numId w:val="17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226E5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On the virtual machine page click on </w:t>
      </w:r>
      <w:r w:rsidRPr="003226E5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+create</w:t>
      </w:r>
      <w:r w:rsidRPr="003226E5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, select </w:t>
      </w:r>
      <w:r w:rsidRPr="003226E5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+ Create a Virtual machine</w:t>
      </w:r>
      <w:r w:rsidRPr="003226E5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and enter the following values in the </w:t>
      </w:r>
      <w:r w:rsidRPr="003226E5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Basics</w:t>
      </w:r>
      <w:r w:rsidRPr="003226E5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tab:</w:t>
      </w:r>
    </w:p>
    <w:p w14:paraId="7815322A" w14:textId="77777777" w:rsidR="00D70822" w:rsidRPr="00361C72" w:rsidRDefault="00D70822" w:rsidP="00D70822">
      <w:pPr>
        <w:pStyle w:val="NormalWeb"/>
        <w:numPr>
          <w:ilvl w:val="0"/>
          <w:numId w:val="18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New 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Resource </w:t>
      </w:r>
      <w:proofErr w:type="gramStart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group :</w:t>
      </w:r>
      <w:proofErr w:type="gramEnd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</w:t>
      </w:r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RG1</w:t>
      </w:r>
    </w:p>
    <w:p w14:paraId="60326DAA" w14:textId="77777777" w:rsidR="00D70822" w:rsidRPr="00361C72" w:rsidRDefault="00D70822" w:rsidP="00D70822">
      <w:pPr>
        <w:pStyle w:val="NormalWeb"/>
        <w:numPr>
          <w:ilvl w:val="0"/>
          <w:numId w:val="18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Virtual Machine </w:t>
      </w:r>
      <w:proofErr w:type="gramStart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Name :</w:t>
      </w:r>
      <w:proofErr w:type="gramEnd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Enter </w:t>
      </w:r>
      <w:proofErr w:type="spellStart"/>
      <w:r w:rsidRPr="00361C72">
        <w:rPr>
          <w:rStyle w:val="Textoennegrita"/>
          <w:rFonts w:ascii="Poppins" w:eastAsiaTheme="majorEastAsia" w:hAnsi="Poppins" w:cs="Poppins"/>
          <w:i/>
          <w:iCs/>
          <w:color w:val="000000"/>
          <w:sz w:val="21"/>
          <w:szCs w:val="21"/>
          <w:bdr w:val="none" w:sz="0" w:space="0" w:color="auto" w:frame="1"/>
          <w:lang w:val="en-US"/>
        </w:rPr>
        <w:t>resizeVM</w:t>
      </w:r>
      <w:proofErr w:type="spellEnd"/>
    </w:p>
    <w:p w14:paraId="09A60F11" w14:textId="77777777" w:rsidR="00D70822" w:rsidRPr="00361C72" w:rsidRDefault="00D70822" w:rsidP="00D70822">
      <w:pPr>
        <w:pStyle w:val="NormalWeb"/>
        <w:numPr>
          <w:ilvl w:val="0"/>
          <w:numId w:val="18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proofErr w:type="gramStart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Region :</w:t>
      </w:r>
      <w:proofErr w:type="gramEnd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Select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East US</w:t>
      </w:r>
    </w:p>
    <w:p w14:paraId="429CBFC4" w14:textId="77777777" w:rsidR="00D70822" w:rsidRPr="00361C72" w:rsidRDefault="00D70822" w:rsidP="00D70822">
      <w:pPr>
        <w:pStyle w:val="NormalWeb"/>
        <w:numPr>
          <w:ilvl w:val="0"/>
          <w:numId w:val="18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proofErr w:type="gramStart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Image :</w:t>
      </w:r>
      <w:proofErr w:type="gramEnd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Select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Windows Server 2016 Datacenter - Gen2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</w:t>
      </w:r>
    </w:p>
    <w:p w14:paraId="12758BB6" w14:textId="77777777" w:rsidR="00D70822" w:rsidRPr="00361C72" w:rsidRDefault="00D70822" w:rsidP="00D70822">
      <w:pPr>
        <w:pStyle w:val="NormalWeb"/>
        <w:numPr>
          <w:ilvl w:val="0"/>
          <w:numId w:val="18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Azure Spot </w:t>
      </w:r>
      <w:proofErr w:type="gramStart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instance :</w:t>
      </w:r>
      <w:proofErr w:type="gramEnd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Leave the default of unchecked.</w:t>
      </w:r>
    </w:p>
    <w:p w14:paraId="427D7FDC" w14:textId="77777777" w:rsidR="00D70822" w:rsidRPr="00361C72" w:rsidRDefault="00D70822" w:rsidP="00D70822">
      <w:pPr>
        <w:pStyle w:val="NormalWeb"/>
        <w:numPr>
          <w:ilvl w:val="0"/>
          <w:numId w:val="18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proofErr w:type="gramStart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Size :</w:t>
      </w:r>
      <w:proofErr w:type="gramEnd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Click on 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see all sizes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then select 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B1s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and then 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click on select </w:t>
      </w:r>
    </w:p>
    <w:p w14:paraId="639F0458" w14:textId="77777777" w:rsidR="00D70822" w:rsidRPr="00361C72" w:rsidRDefault="00D70822" w:rsidP="00D70822">
      <w:pPr>
        <w:pStyle w:val="NormalWeb"/>
        <w:numPr>
          <w:ilvl w:val="0"/>
          <w:numId w:val="18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proofErr w:type="gramStart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Username :</w:t>
      </w:r>
      <w:proofErr w:type="gramEnd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Enter a </w:t>
      </w:r>
      <w:r w:rsidRPr="00361C72">
        <w:rPr>
          <w:rStyle w:val="nfasis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username</w:t>
      </w:r>
    </w:p>
    <w:p w14:paraId="6676939C" w14:textId="77777777" w:rsidR="00D70822" w:rsidRPr="00361C72" w:rsidRDefault="00D70822" w:rsidP="00D70822">
      <w:pPr>
        <w:pStyle w:val="NormalWeb"/>
        <w:numPr>
          <w:ilvl w:val="0"/>
          <w:numId w:val="18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proofErr w:type="gramStart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Password :</w:t>
      </w:r>
      <w:proofErr w:type="gramEnd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Enter a </w:t>
      </w:r>
      <w:r w:rsidRPr="00361C72">
        <w:rPr>
          <w:rStyle w:val="nfasis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password</w:t>
      </w:r>
    </w:p>
    <w:p w14:paraId="6E09BA3C" w14:textId="77777777" w:rsidR="00D70822" w:rsidRPr="00361C72" w:rsidRDefault="00D70822" w:rsidP="00D70822">
      <w:pPr>
        <w:pStyle w:val="NormalWeb"/>
        <w:numPr>
          <w:ilvl w:val="0"/>
          <w:numId w:val="18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Confirm </w:t>
      </w:r>
      <w:proofErr w:type="gramStart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password :</w:t>
      </w:r>
      <w:proofErr w:type="gramEnd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Re-enter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password</w:t>
      </w:r>
    </w:p>
    <w:p w14:paraId="063A8597" w14:textId="77777777" w:rsidR="00D70822" w:rsidRPr="00361C72" w:rsidRDefault="00D70822" w:rsidP="00D70822">
      <w:pPr>
        <w:pStyle w:val="NormalWeb"/>
        <w:numPr>
          <w:ilvl w:val="0"/>
          <w:numId w:val="18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Public inbound </w:t>
      </w:r>
      <w:proofErr w:type="gramStart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ports :</w:t>
      </w:r>
      <w:proofErr w:type="gramEnd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Leave default</w:t>
      </w:r>
    </w:p>
    <w:p w14:paraId="11BFAA59" w14:textId="77777777" w:rsidR="003226E5" w:rsidRPr="00361C72" w:rsidRDefault="003226E5" w:rsidP="003226E5">
      <w:pPr>
        <w:pStyle w:val="NormalWeb"/>
        <w:shd w:val="clear" w:color="auto" w:fill="FFFFFF"/>
        <w:spacing w:before="0" w:beforeAutospacing="0" w:after="0" w:afterAutospacing="0" w:line="390" w:lineRule="atLeast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05E41E13" w14:textId="580D9665" w:rsidR="00D70822" w:rsidRDefault="00754733" w:rsidP="00754733">
      <w:pPr>
        <w:pStyle w:val="NormalWeb"/>
        <w:shd w:val="clear" w:color="auto" w:fill="FFFFFF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1C4F85EC" wp14:editId="07D7BF4A">
            <wp:extent cx="4390244" cy="3226776"/>
            <wp:effectExtent l="0" t="0" r="0" b="0"/>
            <wp:docPr id="15038095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09562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5324" cy="323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CCC8" w14:textId="77777777" w:rsidR="00006D23" w:rsidRDefault="00006D23" w:rsidP="00754733">
      <w:pPr>
        <w:pStyle w:val="NormalWeb"/>
        <w:shd w:val="clear" w:color="auto" w:fill="FFFFFF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6C930F0C" w14:textId="4E40E94F" w:rsidR="00754733" w:rsidRDefault="00334712" w:rsidP="00754733">
      <w:pPr>
        <w:pStyle w:val="NormalWeb"/>
        <w:shd w:val="clear" w:color="auto" w:fill="FFFFFF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2B434AD3" wp14:editId="4182B592">
            <wp:extent cx="4298886" cy="3112477"/>
            <wp:effectExtent l="0" t="0" r="6985" b="0"/>
            <wp:docPr id="82014564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5645" name="Imagen 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9260" cy="311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F481" w14:textId="77777777" w:rsidR="00754733" w:rsidRPr="00361C72" w:rsidRDefault="00754733" w:rsidP="00754733">
      <w:pPr>
        <w:pStyle w:val="NormalWeb"/>
        <w:shd w:val="clear" w:color="auto" w:fill="FFFFFF"/>
        <w:spacing w:before="0" w:beforeAutospacing="0" w:after="0" w:afterAutospacing="0" w:line="390" w:lineRule="atLeast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2CBEEE69" w14:textId="4CA289D3" w:rsidR="00D70822" w:rsidRPr="00424270" w:rsidRDefault="00D70822" w:rsidP="00424270">
      <w:pPr>
        <w:numPr>
          <w:ilvl w:val="0"/>
          <w:numId w:val="19"/>
        </w:numPr>
        <w:spacing w:after="0"/>
        <w:ind w:left="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Then select the </w:t>
      </w:r>
      <w:r w:rsidRPr="00361C72">
        <w:rPr>
          <w:rStyle w:val="Textoennegrita"/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Disks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tab and in the </w:t>
      </w:r>
      <w:r w:rsidRPr="00361C72">
        <w:rPr>
          <w:rStyle w:val="Textoennegrita"/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OS disk type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, select </w:t>
      </w:r>
      <w:r w:rsidRPr="00361C72">
        <w:rPr>
          <w:rStyle w:val="Textoennegrita"/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Standard SSD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15C399C7" w14:textId="05F9DDA7" w:rsidR="00334712" w:rsidRPr="00361C72" w:rsidRDefault="00424270" w:rsidP="00424270">
      <w:pPr>
        <w:spacing w:after="240"/>
        <w:ind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5DB8FDE6" wp14:editId="1E160982">
            <wp:extent cx="3707134" cy="3174023"/>
            <wp:effectExtent l="0" t="0" r="7620" b="7620"/>
            <wp:docPr id="151274022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40227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2900" cy="317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F103" w14:textId="77777777" w:rsidR="00D70822" w:rsidRPr="00006D23" w:rsidRDefault="00D70822" w:rsidP="00D70822">
      <w:pPr>
        <w:numPr>
          <w:ilvl w:val="0"/>
          <w:numId w:val="20"/>
        </w:numPr>
        <w:spacing w:after="0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Click on </w:t>
      </w:r>
      <w:r w:rsidRPr="00361C72">
        <w:rPr>
          <w:rStyle w:val="Textoennegrita"/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Review + create 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and then </w:t>
      </w:r>
      <w:r w:rsidRPr="00361C72">
        <w:rPr>
          <w:rStyle w:val="Textoennegrita"/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Create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 After a few minutes your deployment will be completed.</w:t>
      </w:r>
    </w:p>
    <w:p w14:paraId="28BD8BF0" w14:textId="77777777" w:rsidR="00006D23" w:rsidRPr="00424270" w:rsidRDefault="00006D23" w:rsidP="00006D23">
      <w:pPr>
        <w:spacing w:after="0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10CC69BD" w14:textId="413077B0" w:rsidR="00424270" w:rsidRPr="00361C72" w:rsidRDefault="00D51D75" w:rsidP="00006D23">
      <w:pPr>
        <w:spacing w:after="0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7B6C6929" wp14:editId="38E3168A">
            <wp:extent cx="5731510" cy="2159000"/>
            <wp:effectExtent l="0" t="0" r="2540" b="0"/>
            <wp:docPr id="14865900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90033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3DFE" w14:textId="77777777" w:rsidR="00006D23" w:rsidRDefault="00006D23">
      <w:pPr>
        <w:spacing w:after="240" w:line="252" w:lineRule="auto"/>
        <w:ind w:left="0" w:right="0"/>
        <w:rPr>
          <w:rStyle w:val="Textoennegrita"/>
          <w:rFonts w:ascii="Poppins" w:eastAsiaTheme="majorEastAsia" w:hAnsi="Poppins" w:cs="Poppins"/>
          <w:b w:val="0"/>
          <w:bCs w:val="0"/>
          <w:caps/>
          <w:color w:val="000000"/>
          <w:sz w:val="33"/>
          <w:szCs w:val="33"/>
          <w:bdr w:val="none" w:sz="0" w:space="0" w:color="auto" w:frame="1"/>
          <w:lang w:val="en-US"/>
        </w:rPr>
      </w:pPr>
      <w:r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br w:type="page"/>
      </w:r>
    </w:p>
    <w:p w14:paraId="5846C2C6" w14:textId="0AAE46E4" w:rsidR="00D70822" w:rsidRPr="00361C72" w:rsidRDefault="00D70822" w:rsidP="00D70822">
      <w:pPr>
        <w:pStyle w:val="Ttulo2"/>
        <w:shd w:val="clear" w:color="auto" w:fill="FFFFFF"/>
        <w:spacing w:before="0" w:after="0"/>
        <w:textAlignment w:val="baseline"/>
        <w:rPr>
          <w:rFonts w:ascii="Poppins" w:hAnsi="Poppins" w:cs="Poppins"/>
          <w:b/>
          <w:bCs/>
          <w:color w:val="1F2430"/>
          <w:sz w:val="33"/>
          <w:szCs w:val="33"/>
          <w:lang w:val="en-US"/>
        </w:rPr>
      </w:pPr>
      <w:r w:rsidRPr="00361C72"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lastRenderedPageBreak/>
        <w:t>Task 3: Creating tags</w:t>
      </w:r>
    </w:p>
    <w:p w14:paraId="2DAB1919" w14:textId="77777777" w:rsidR="00D70822" w:rsidRPr="00006D23" w:rsidRDefault="00D70822" w:rsidP="00D70822">
      <w:pPr>
        <w:pStyle w:val="NormalWeb"/>
        <w:numPr>
          <w:ilvl w:val="0"/>
          <w:numId w:val="21"/>
        </w:numPr>
        <w:spacing w:before="0" w:beforeAutospacing="0" w:after="0" w:afterAutospacing="0" w:line="390" w:lineRule="atLeast"/>
        <w:ind w:left="1170" w:right="450"/>
        <w:textAlignment w:val="baseline"/>
        <w:rPr>
          <w:rStyle w:val="Textoennegrita"/>
          <w:rFonts w:ascii="Poppins" w:hAnsi="Poppins" w:cs="Poppins"/>
          <w:b w:val="0"/>
          <w:bCs w:val="0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In the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Azure Portal Menu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click on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Resource Groups.</w:t>
      </w:r>
    </w:p>
    <w:p w14:paraId="71810AFF" w14:textId="77777777" w:rsidR="00006D23" w:rsidRPr="00010AF1" w:rsidRDefault="00006D23" w:rsidP="00006D23">
      <w:pPr>
        <w:pStyle w:val="NormalWeb"/>
        <w:spacing w:before="0" w:beforeAutospacing="0" w:after="0" w:afterAutospacing="0" w:line="390" w:lineRule="atLeast"/>
        <w:ind w:left="810" w:right="450"/>
        <w:textAlignment w:val="baseline"/>
        <w:rPr>
          <w:rStyle w:val="Textoennegrita"/>
          <w:rFonts w:ascii="Poppins" w:hAnsi="Poppins" w:cs="Poppins"/>
          <w:b w:val="0"/>
          <w:bCs w:val="0"/>
          <w:color w:val="1F2430"/>
          <w:sz w:val="21"/>
          <w:szCs w:val="21"/>
          <w:lang w:val="en-US"/>
        </w:rPr>
      </w:pPr>
    </w:p>
    <w:p w14:paraId="7C384AD4" w14:textId="2B579D6F" w:rsidR="00010AF1" w:rsidRPr="00361C72" w:rsidRDefault="00010AF1" w:rsidP="00010AF1">
      <w:pPr>
        <w:pStyle w:val="NormalWeb"/>
        <w:spacing w:before="0" w:beforeAutospacing="0" w:after="0" w:afterAutospacing="0" w:line="390" w:lineRule="atLeast"/>
        <w:ind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5B3F6EE9" wp14:editId="6036780D">
            <wp:extent cx="5731510" cy="1630680"/>
            <wp:effectExtent l="0" t="0" r="2540" b="7620"/>
            <wp:docPr id="104219160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91604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8E87" w14:textId="77777777" w:rsidR="00D70822" w:rsidRPr="00006D23" w:rsidRDefault="00D70822" w:rsidP="00D70822">
      <w:pPr>
        <w:pStyle w:val="NormalWeb"/>
        <w:numPr>
          <w:ilvl w:val="0"/>
          <w:numId w:val="21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Now on the Resource group page go to your resource group </w:t>
      </w:r>
      <w:r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RG1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6E874CF9" w14:textId="77777777" w:rsidR="00006D23" w:rsidRPr="008C77A9" w:rsidRDefault="00006D23" w:rsidP="00006D23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2BEC36D2" w14:textId="308C0903" w:rsidR="005B74BA" w:rsidRDefault="008C77A9" w:rsidP="00006D23">
      <w:pPr>
        <w:pStyle w:val="NormalWeb"/>
        <w:spacing w:before="0" w:beforeAutospacing="0" w:after="0" w:afterAutospacing="0" w:line="390" w:lineRule="atLeast"/>
        <w:ind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517CD955" wp14:editId="49401B41">
            <wp:extent cx="4325815" cy="2975735"/>
            <wp:effectExtent l="0" t="0" r="0" b="0"/>
            <wp:docPr id="510597505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97505" name="Imagen 1" descr="Captura de pantalla de computador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593" cy="298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2C91" w14:textId="77777777" w:rsidR="005B74BA" w:rsidRPr="00361C72" w:rsidRDefault="005B74BA" w:rsidP="008C77A9">
      <w:pPr>
        <w:pStyle w:val="NormalWeb"/>
        <w:spacing w:before="0" w:beforeAutospacing="0" w:after="0" w:afterAutospacing="0" w:line="390" w:lineRule="atLeast"/>
        <w:ind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35DE9E98" w14:textId="77777777" w:rsidR="00D70822" w:rsidRPr="00006D23" w:rsidRDefault="00D70822" w:rsidP="00D70822">
      <w:pPr>
        <w:pStyle w:val="NormalWeb"/>
        <w:numPr>
          <w:ilvl w:val="0"/>
          <w:numId w:val="21"/>
        </w:numPr>
        <w:spacing w:before="0" w:beforeAutospacing="0" w:after="0" w:afterAutospacing="0" w:line="390" w:lineRule="atLeast"/>
        <w:ind w:left="1170" w:right="450"/>
        <w:textAlignment w:val="baseline"/>
        <w:rPr>
          <w:rStyle w:val="Textoennegrita"/>
          <w:rFonts w:ascii="Poppins" w:hAnsi="Poppins" w:cs="Poppins"/>
          <w:b w:val="0"/>
          <w:bCs w:val="0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Now click on the virtual machine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resizeVM</w:t>
      </w:r>
      <w:proofErr w:type="spellEnd"/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1D27C8B1" w14:textId="77777777" w:rsidR="00006D23" w:rsidRPr="008C77A9" w:rsidRDefault="00006D23" w:rsidP="00006D23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Style w:val="Textoennegrita"/>
          <w:rFonts w:ascii="Poppins" w:hAnsi="Poppins" w:cs="Poppins"/>
          <w:b w:val="0"/>
          <w:bCs w:val="0"/>
          <w:color w:val="1F2430"/>
          <w:sz w:val="21"/>
          <w:szCs w:val="21"/>
          <w:lang w:val="en-US"/>
        </w:rPr>
      </w:pPr>
    </w:p>
    <w:p w14:paraId="49DBB7FC" w14:textId="5A24E4EC" w:rsidR="008C77A9" w:rsidRPr="00361C72" w:rsidRDefault="005B74BA" w:rsidP="005B74BA">
      <w:pPr>
        <w:pStyle w:val="NormalWeb"/>
        <w:spacing w:before="0" w:beforeAutospacing="0" w:after="0" w:afterAutospacing="0" w:line="390" w:lineRule="atLeast"/>
        <w:ind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546F1444" wp14:editId="78533F51">
            <wp:extent cx="5731510" cy="2045970"/>
            <wp:effectExtent l="0" t="0" r="2540" b="0"/>
            <wp:docPr id="9364635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3544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06FC" w14:textId="77777777" w:rsidR="00D70822" w:rsidRPr="00006D23" w:rsidRDefault="00D70822" w:rsidP="00D70822">
      <w:pPr>
        <w:pStyle w:val="NormalWeb"/>
        <w:numPr>
          <w:ilvl w:val="0"/>
          <w:numId w:val="21"/>
        </w:numPr>
        <w:spacing w:before="0" w:beforeAutospacing="0" w:after="0" w:afterAutospacing="0" w:line="390" w:lineRule="atLeast"/>
        <w:ind w:left="1170" w:right="450"/>
        <w:textAlignment w:val="baseline"/>
        <w:rPr>
          <w:rStyle w:val="Textoennegrita"/>
          <w:rFonts w:ascii="Poppins" w:hAnsi="Poppins" w:cs="Poppins"/>
          <w:b w:val="0"/>
          <w:bCs w:val="0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lastRenderedPageBreak/>
        <w:t>Now from the virtual machine blade click on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tags.</w:t>
      </w:r>
    </w:p>
    <w:p w14:paraId="46E993C6" w14:textId="77777777" w:rsidR="00006D23" w:rsidRPr="00361C72" w:rsidRDefault="00006D23" w:rsidP="00006D23">
      <w:pPr>
        <w:pStyle w:val="NormalWeb"/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4953BC40" w14:textId="77777777" w:rsidR="00D70822" w:rsidRDefault="00D70822" w:rsidP="00D70822">
      <w:pPr>
        <w:pStyle w:val="NormalWeb"/>
        <w:shd w:val="clear" w:color="auto" w:fill="FFFFFF"/>
        <w:spacing w:before="0" w:beforeAutospacing="0" w:after="0" w:afterAutospacing="0" w:line="390" w:lineRule="atLeast"/>
        <w:ind w:left="1095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b/>
          <w:bCs/>
          <w:noProof/>
          <w:color w:val="000000"/>
          <w:sz w:val="21"/>
          <w:szCs w:val="21"/>
          <w:bdr w:val="none" w:sz="0" w:space="0" w:color="auto" w:frame="1"/>
          <w:lang w:val="en-US"/>
        </w:rPr>
        <w:drawing>
          <wp:inline distT="0" distB="0" distL="0" distR="0" wp14:anchorId="33019225" wp14:editId="5E506CCE">
            <wp:extent cx="3076575" cy="2657475"/>
            <wp:effectExtent l="0" t="0" r="9525" b="9525"/>
            <wp:docPr id="83873488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3488" name="Imagen 1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112C" w14:textId="77777777" w:rsidR="00006D23" w:rsidRDefault="00006D23" w:rsidP="00D70822">
      <w:pPr>
        <w:pStyle w:val="NormalWeb"/>
        <w:shd w:val="clear" w:color="auto" w:fill="FFFFFF"/>
        <w:spacing w:before="0" w:beforeAutospacing="0" w:after="0" w:afterAutospacing="0" w:line="390" w:lineRule="atLeast"/>
        <w:ind w:left="1095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50C5BBD9" w14:textId="35C898D8" w:rsidR="00B82C1C" w:rsidRPr="00361C72" w:rsidRDefault="00847322" w:rsidP="00847322">
      <w:pPr>
        <w:pStyle w:val="NormalWeb"/>
        <w:shd w:val="clear" w:color="auto" w:fill="FFFFFF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6B9C5A6D" wp14:editId="2A5AA38F">
            <wp:extent cx="4835769" cy="2106072"/>
            <wp:effectExtent l="0" t="0" r="3175" b="8890"/>
            <wp:docPr id="67317617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76173" name="Imagen 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967" cy="21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C0C3" w14:textId="77777777" w:rsidR="00D70822" w:rsidRPr="00361C72" w:rsidRDefault="00D70822" w:rsidP="00D70822">
      <w:pPr>
        <w:pStyle w:val="NormalWeb"/>
        <w:numPr>
          <w:ilvl w:val="0"/>
          <w:numId w:val="22"/>
        </w:numPr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Now you will see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two text boxes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of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Name &amp; Value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. You </w:t>
      </w:r>
      <w:proofErr w:type="gramStart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have to</w:t>
      </w:r>
      <w:proofErr w:type="gramEnd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create a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name and value pair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.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Enter 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the following details in the text boxes and then click on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Apply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7014C6B0" w14:textId="77777777" w:rsidR="00D70822" w:rsidRPr="00361C72" w:rsidRDefault="00D70822" w:rsidP="00D70822">
      <w:pPr>
        <w:pStyle w:val="NormalWeb"/>
        <w:numPr>
          <w:ilvl w:val="0"/>
          <w:numId w:val="23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Name: Enter </w:t>
      </w:r>
      <w:r w:rsidRPr="00361C72">
        <w:rPr>
          <w:rStyle w:val="nfasis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Department</w:t>
      </w:r>
    </w:p>
    <w:p w14:paraId="68174393" w14:textId="77777777" w:rsidR="00D70822" w:rsidRPr="00006D23" w:rsidRDefault="00D70822" w:rsidP="00D70822">
      <w:pPr>
        <w:pStyle w:val="NormalWeb"/>
        <w:numPr>
          <w:ilvl w:val="0"/>
          <w:numId w:val="23"/>
        </w:numPr>
        <w:spacing w:before="0" w:beforeAutospacing="0" w:after="0" w:afterAutospacing="0" w:line="390" w:lineRule="atLeast"/>
        <w:ind w:left="1320"/>
        <w:textAlignment w:val="baseline"/>
        <w:rPr>
          <w:rStyle w:val="Textoennegrita"/>
          <w:rFonts w:ascii="Poppins" w:hAnsi="Poppins" w:cs="Poppins"/>
          <w:b w:val="0"/>
          <w:bCs w:val="0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Value: Enter </w:t>
      </w:r>
      <w:r w:rsidRPr="00361C72">
        <w:rPr>
          <w:rStyle w:val="Textoennegrita"/>
          <w:rFonts w:ascii="Poppins" w:eastAsiaTheme="majorEastAsia" w:hAnsi="Poppins" w:cs="Poppins"/>
          <w:i/>
          <w:iCs/>
          <w:color w:val="000000"/>
          <w:sz w:val="21"/>
          <w:szCs w:val="21"/>
          <w:bdr w:val="none" w:sz="0" w:space="0" w:color="auto" w:frame="1"/>
          <w:lang w:val="en-US"/>
        </w:rPr>
        <w:t>IT</w:t>
      </w:r>
    </w:p>
    <w:p w14:paraId="077DC6B2" w14:textId="77777777" w:rsidR="00006D23" w:rsidRPr="0006014D" w:rsidRDefault="00006D23" w:rsidP="00006D23">
      <w:pPr>
        <w:pStyle w:val="NormalWeb"/>
        <w:spacing w:before="0" w:beforeAutospacing="0" w:after="0" w:afterAutospacing="0" w:line="390" w:lineRule="atLeast"/>
        <w:textAlignment w:val="baseline"/>
        <w:rPr>
          <w:rStyle w:val="Textoennegrita"/>
          <w:rFonts w:ascii="Poppins" w:hAnsi="Poppins" w:cs="Poppins"/>
          <w:b w:val="0"/>
          <w:bCs w:val="0"/>
          <w:color w:val="1F2430"/>
          <w:sz w:val="21"/>
          <w:szCs w:val="21"/>
          <w:lang w:val="en-US"/>
        </w:rPr>
      </w:pPr>
    </w:p>
    <w:p w14:paraId="207817AD" w14:textId="6CBCB628" w:rsidR="0006014D" w:rsidRPr="00361C72" w:rsidRDefault="000646AC" w:rsidP="000646AC">
      <w:pPr>
        <w:pStyle w:val="NormalWeb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1EA511DF" wp14:editId="4D94A2AE">
            <wp:extent cx="5731510" cy="1844675"/>
            <wp:effectExtent l="0" t="0" r="2540" b="3175"/>
            <wp:docPr id="17886698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69845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3F22" w14:textId="77777777" w:rsidR="00D70822" w:rsidRPr="00361C72" w:rsidRDefault="00D70822" w:rsidP="00D70822">
      <w:pPr>
        <w:pStyle w:val="NormalWeb"/>
        <w:numPr>
          <w:ilvl w:val="0"/>
          <w:numId w:val="24"/>
        </w:numPr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proofErr w:type="gramStart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Again</w:t>
      </w:r>
      <w:proofErr w:type="gramEnd"/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from the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Azure Portal menu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go to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resource groups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and open your resource group </w:t>
      </w:r>
      <w:r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RG1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488001E3" w14:textId="72F45439" w:rsidR="00006D23" w:rsidRDefault="00D70822" w:rsidP="00006D23">
      <w:pPr>
        <w:pStyle w:val="NormalWeb"/>
        <w:numPr>
          <w:ilvl w:val="0"/>
          <w:numId w:val="25"/>
        </w:numPr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Now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click 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on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Add filters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and in the select filter section you can see your tag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department. 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Select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department 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tag and then click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Apply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72A3E60C" w14:textId="77777777" w:rsidR="00006D23" w:rsidRPr="00006D23" w:rsidRDefault="00006D23" w:rsidP="00006D23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3BAB99D9" w14:textId="1DBFA52D" w:rsidR="0045408B" w:rsidRPr="0045408B" w:rsidRDefault="0045408B" w:rsidP="0045408B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5C306B4A" wp14:editId="7BC8041E">
            <wp:extent cx="5731510" cy="2561590"/>
            <wp:effectExtent l="0" t="0" r="2540" b="0"/>
            <wp:docPr id="123367543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75432" name="Imagen 1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897F" w14:textId="77777777" w:rsidR="00D70822" w:rsidRPr="00361C72" w:rsidRDefault="00D70822" w:rsidP="00D70822">
      <w:pPr>
        <w:pStyle w:val="NormalWeb"/>
        <w:shd w:val="clear" w:color="auto" w:fill="FFFFFF"/>
        <w:spacing w:before="0" w:beforeAutospacing="0" w:after="0" w:afterAutospacing="0" w:line="390" w:lineRule="atLeast"/>
        <w:ind w:left="1095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124D9778" w14:textId="77777777" w:rsidR="00D70822" w:rsidRDefault="00D70822" w:rsidP="00006D23">
      <w:pPr>
        <w:pStyle w:val="NormalWeb"/>
        <w:shd w:val="clear" w:color="auto" w:fill="FFFFFF"/>
        <w:spacing w:before="0" w:beforeAutospacing="0" w:after="0" w:afterAutospacing="0" w:line="390" w:lineRule="atLeast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noProof/>
          <w:color w:val="000000"/>
          <w:sz w:val="21"/>
          <w:szCs w:val="21"/>
          <w:bdr w:val="none" w:sz="0" w:space="0" w:color="auto" w:frame="1"/>
          <w:lang w:val="en-US"/>
        </w:rPr>
        <w:drawing>
          <wp:inline distT="0" distB="0" distL="0" distR="0" wp14:anchorId="4E6B1318" wp14:editId="7CC86E03">
            <wp:extent cx="5400040" cy="2429510"/>
            <wp:effectExtent l="0" t="0" r="0" b="8890"/>
            <wp:docPr id="15429349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349" name="Imagen 1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90D0" w14:textId="45C77930" w:rsidR="006E668F" w:rsidRDefault="00AD7E9E" w:rsidP="00AD7E9E">
      <w:pPr>
        <w:pStyle w:val="NormalWeb"/>
        <w:shd w:val="clear" w:color="auto" w:fill="FFFFFF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10810C6B" wp14:editId="10153A1A">
            <wp:extent cx="4193931" cy="2623414"/>
            <wp:effectExtent l="0" t="0" r="0" b="5715"/>
            <wp:docPr id="1638875099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75099" name="Imagen 1" descr="Captura de pantalla de computador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6315" cy="26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595F" w14:textId="77777777" w:rsidR="00006D23" w:rsidRPr="00361C72" w:rsidRDefault="00006D23" w:rsidP="00AD7E9E">
      <w:pPr>
        <w:pStyle w:val="NormalWeb"/>
        <w:shd w:val="clear" w:color="auto" w:fill="FFFFFF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45B89143" w14:textId="77777777" w:rsidR="00D70822" w:rsidRPr="00006D23" w:rsidRDefault="00D70822" w:rsidP="00D70822">
      <w:pPr>
        <w:pStyle w:val="NormalWeb"/>
        <w:numPr>
          <w:ilvl w:val="0"/>
          <w:numId w:val="26"/>
        </w:numPr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Now click on Department ==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all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1E40D016" w14:textId="77777777" w:rsidR="00006D23" w:rsidRPr="00361C72" w:rsidRDefault="00006D23" w:rsidP="00006D23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5E9308D0" w14:textId="6EF8D3C2" w:rsidR="00591D79" w:rsidRPr="00361C72" w:rsidRDefault="00D70822" w:rsidP="00591D79">
      <w:pPr>
        <w:ind w:left="1170"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noProof/>
          <w:color w:val="000000"/>
          <w:sz w:val="21"/>
          <w:szCs w:val="21"/>
          <w:lang w:val="en-US"/>
        </w:rPr>
        <w:drawing>
          <wp:inline distT="0" distB="0" distL="0" distR="0" wp14:anchorId="30315151" wp14:editId="6F095D60">
            <wp:extent cx="2124075" cy="647700"/>
            <wp:effectExtent l="0" t="0" r="9525" b="0"/>
            <wp:docPr id="1970170988" name="Imagen 1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70988" name="Imagen 11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DF484" w14:textId="77777777" w:rsidR="00D70822" w:rsidRPr="00361C72" w:rsidRDefault="00D70822" w:rsidP="00D70822">
      <w:pPr>
        <w:pStyle w:val="NormalWeb"/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lang w:val="en-US"/>
        </w:rPr>
        <w:t> </w:t>
      </w:r>
    </w:p>
    <w:p w14:paraId="401A116B" w14:textId="77777777" w:rsidR="00D70822" w:rsidRPr="00006D23" w:rsidRDefault="00D70822" w:rsidP="00D70822">
      <w:pPr>
        <w:pStyle w:val="NormalWeb"/>
        <w:numPr>
          <w:ilvl w:val="0"/>
          <w:numId w:val="27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In the 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Edit tag 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popup, check 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IT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and click on 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Apply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1BA3101A" w14:textId="77777777" w:rsidR="00006D23" w:rsidRPr="00361C72" w:rsidRDefault="00006D23" w:rsidP="00006D23">
      <w:pPr>
        <w:pStyle w:val="NormalWeb"/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431B08D1" w14:textId="74E0952E" w:rsidR="00D70822" w:rsidRDefault="006C1ABD" w:rsidP="00006D23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66C80A1B" wp14:editId="437DFACC">
            <wp:extent cx="4273062" cy="1815081"/>
            <wp:effectExtent l="0" t="0" r="0" b="0"/>
            <wp:docPr id="182865091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50913" name="Imagen 1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8271" cy="181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F249" w14:textId="77777777" w:rsidR="00006D23" w:rsidRPr="00361C72" w:rsidRDefault="00006D23" w:rsidP="00006D23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7F2E16AF" w14:textId="77777777" w:rsidR="00D70822" w:rsidRPr="00361C72" w:rsidRDefault="00D70822" w:rsidP="00D70822">
      <w:pPr>
        <w:pStyle w:val="NormalWeb"/>
        <w:numPr>
          <w:ilvl w:val="0"/>
          <w:numId w:val="28"/>
        </w:numPr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Now you can see your Virtual machine which runs in 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Department ==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</w:t>
      </w:r>
      <w:r w:rsidRPr="00361C72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IT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262932D5" w14:textId="04884ACE" w:rsidR="00D70822" w:rsidRPr="00361C72" w:rsidRDefault="00DA5DB7" w:rsidP="00DA5DB7">
      <w:pPr>
        <w:pStyle w:val="NormalWeb"/>
        <w:shd w:val="clear" w:color="auto" w:fill="FFFFFF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7BAA6EFD" wp14:editId="2C1D69EF">
            <wp:extent cx="4370639" cy="2681653"/>
            <wp:effectExtent l="0" t="0" r="0" b="4445"/>
            <wp:docPr id="306936556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36556" name="Imagen 1" descr="Captura de pantalla de computador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9835" cy="26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822"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br/>
      </w:r>
    </w:p>
    <w:p w14:paraId="158FE794" w14:textId="77777777" w:rsidR="00D70822" w:rsidRPr="00361C72" w:rsidRDefault="00D70822" w:rsidP="00D70822">
      <w:pPr>
        <w:pStyle w:val="Ttulo3"/>
        <w:spacing w:before="0"/>
        <w:textAlignment w:val="baseline"/>
        <w:rPr>
          <w:rFonts w:ascii="Poppins" w:hAnsi="Poppins" w:cs="Poppins"/>
          <w:color w:val="1F2430"/>
          <w:sz w:val="36"/>
          <w:szCs w:val="36"/>
          <w:lang w:val="en-US"/>
        </w:rPr>
      </w:pPr>
      <w:r w:rsidRPr="00361C72">
        <w:rPr>
          <w:rStyle w:val="Textoennegrita"/>
          <w:rFonts w:ascii="Poppins" w:hAnsi="Poppins" w:cs="Poppins"/>
          <w:color w:val="000000"/>
          <w:sz w:val="36"/>
          <w:szCs w:val="36"/>
          <w:bdr w:val="none" w:sz="0" w:space="0" w:color="auto" w:frame="1"/>
          <w:lang w:val="en-US"/>
        </w:rPr>
        <w:t>Do you know?</w:t>
      </w:r>
    </w:p>
    <w:p w14:paraId="4CB3D635" w14:textId="77777777" w:rsidR="00D70822" w:rsidRPr="00361C72" w:rsidRDefault="00D70822" w:rsidP="00D70822">
      <w:pPr>
        <w:shd w:val="clear" w:color="auto" w:fill="FEEFE8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Resource tags in Azure enable efficient organization, tracking, and management of resources, allowing for streamlined cost allocation and policy enforcement.</w:t>
      </w:r>
    </w:p>
    <w:p w14:paraId="2A2D86FF" w14:textId="77777777" w:rsidR="00D70822" w:rsidRPr="00361C72" w:rsidRDefault="00D70822" w:rsidP="00D70822">
      <w:pPr>
        <w:pStyle w:val="NormalWeb"/>
        <w:shd w:val="clear" w:color="auto" w:fill="FFFFFF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4D9A9267" w14:textId="77777777" w:rsidR="00006D23" w:rsidRDefault="00006D23">
      <w:pPr>
        <w:spacing w:after="240" w:line="252" w:lineRule="auto"/>
        <w:ind w:left="0" w:right="0"/>
        <w:rPr>
          <w:rStyle w:val="Textoennegrita"/>
          <w:rFonts w:ascii="Poppins" w:eastAsiaTheme="majorEastAsia" w:hAnsi="Poppins" w:cs="Poppins"/>
          <w:b w:val="0"/>
          <w:bCs w:val="0"/>
          <w:caps/>
          <w:color w:val="000000"/>
          <w:sz w:val="33"/>
          <w:szCs w:val="33"/>
          <w:bdr w:val="none" w:sz="0" w:space="0" w:color="auto" w:frame="1"/>
          <w:lang w:val="en-US"/>
        </w:rPr>
      </w:pPr>
      <w:r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br w:type="page"/>
      </w:r>
    </w:p>
    <w:p w14:paraId="2FA0B303" w14:textId="4A76E0CA" w:rsidR="00D70822" w:rsidRPr="00361C72" w:rsidRDefault="00D70822" w:rsidP="00D70822">
      <w:pPr>
        <w:pStyle w:val="Ttulo2"/>
        <w:shd w:val="clear" w:color="auto" w:fill="FFFFFF"/>
        <w:spacing w:before="0" w:after="0"/>
        <w:textAlignment w:val="baseline"/>
        <w:rPr>
          <w:rFonts w:ascii="Poppins" w:hAnsi="Poppins" w:cs="Poppins"/>
          <w:b/>
          <w:bCs/>
          <w:color w:val="1F2430"/>
          <w:sz w:val="33"/>
          <w:szCs w:val="33"/>
          <w:lang w:val="en-US"/>
        </w:rPr>
      </w:pPr>
      <w:r w:rsidRPr="00361C72"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lastRenderedPageBreak/>
        <w:t xml:space="preserve">Task </w:t>
      </w:r>
      <w:r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t>4</w:t>
      </w:r>
      <w:r w:rsidRPr="00361C72"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t>: Deleting the resources</w:t>
      </w:r>
    </w:p>
    <w:p w14:paraId="430053C7" w14:textId="77777777" w:rsidR="00D70822" w:rsidRPr="00361C72" w:rsidRDefault="00D70822" w:rsidP="00D70822">
      <w:pPr>
        <w:numPr>
          <w:ilvl w:val="0"/>
          <w:numId w:val="29"/>
        </w:numPr>
        <w:spacing w:after="0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In the search box at the top of the Azure portal, enter </w:t>
      </w:r>
      <w:r w:rsidRPr="00361C72">
        <w:rPr>
          <w:rStyle w:val="Textoennegrita"/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Resource Groups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 Select Resource groups from the results.</w:t>
      </w:r>
      <w:r w:rsidRPr="00361C72">
        <w:rPr>
          <w:rFonts w:ascii="Poppins" w:hAnsi="Poppins" w:cs="Poppins"/>
          <w:color w:val="000000"/>
          <w:sz w:val="21"/>
          <w:szCs w:val="21"/>
          <w:lang w:val="en-US"/>
        </w:rPr>
        <w:br/>
        <w:t> </w:t>
      </w:r>
    </w:p>
    <w:p w14:paraId="7E9AE363" w14:textId="77777777" w:rsidR="00D70822" w:rsidRPr="00361C72" w:rsidRDefault="00D70822" w:rsidP="00DA5DB7">
      <w:pPr>
        <w:ind w:left="81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171254F6" w14:textId="77777777" w:rsidR="00D70822" w:rsidRPr="00361C72" w:rsidRDefault="00D70822" w:rsidP="00D70822">
      <w:pPr>
        <w:numPr>
          <w:ilvl w:val="0"/>
          <w:numId w:val="29"/>
        </w:numPr>
        <w:spacing w:after="0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Click on the name of the resource group.</w:t>
      </w:r>
      <w:r w:rsidRPr="00361C72">
        <w:rPr>
          <w:rFonts w:ascii="Poppins" w:hAnsi="Poppins" w:cs="Poppins"/>
          <w:color w:val="000000"/>
          <w:sz w:val="21"/>
          <w:szCs w:val="21"/>
          <w:lang w:val="en-US"/>
        </w:rPr>
        <w:br/>
        <w:t> </w:t>
      </w:r>
    </w:p>
    <w:p w14:paraId="35522EEB" w14:textId="77777777" w:rsidR="00D70822" w:rsidRPr="00361C72" w:rsidRDefault="00D70822" w:rsidP="00D70822">
      <w:pPr>
        <w:ind w:left="1170"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2CDEC723" w14:textId="77777777" w:rsidR="00D70822" w:rsidRPr="00361C72" w:rsidRDefault="00D70822" w:rsidP="00D70822">
      <w:pPr>
        <w:numPr>
          <w:ilvl w:val="0"/>
          <w:numId w:val="29"/>
        </w:numPr>
        <w:spacing w:after="0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Select all the resources in that Resource group by clicking on the</w:t>
      </w:r>
      <w:r w:rsidRPr="00361C72">
        <w:rPr>
          <w:rStyle w:val="Textoennegrita"/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Name checkbox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  <w:r w:rsidRPr="00361C72">
        <w:rPr>
          <w:rFonts w:ascii="Poppins" w:hAnsi="Poppins" w:cs="Poppins"/>
          <w:color w:val="000000"/>
          <w:sz w:val="21"/>
          <w:szCs w:val="21"/>
          <w:lang w:val="en-US"/>
        </w:rPr>
        <w:br/>
        <w:t> </w:t>
      </w:r>
    </w:p>
    <w:p w14:paraId="798A546A" w14:textId="77777777" w:rsidR="00D70822" w:rsidRPr="00361C72" w:rsidRDefault="00D70822" w:rsidP="00D70822">
      <w:pPr>
        <w:ind w:left="1170"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4AD56A62" w14:textId="77777777" w:rsidR="00D70822" w:rsidRPr="00361C72" w:rsidRDefault="00D70822" w:rsidP="00D70822">
      <w:pPr>
        <w:numPr>
          <w:ilvl w:val="0"/>
          <w:numId w:val="29"/>
        </w:numPr>
        <w:spacing w:after="0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Go to the three dots on right and click </w:t>
      </w:r>
      <w:r w:rsidRPr="00361C72">
        <w:rPr>
          <w:rStyle w:val="Textoennegrita"/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Delete</w:t>
      </w: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  <w:r w:rsidRPr="00361C72">
        <w:rPr>
          <w:rFonts w:ascii="Poppins" w:hAnsi="Poppins" w:cs="Poppins"/>
          <w:color w:val="000000"/>
          <w:sz w:val="21"/>
          <w:szCs w:val="21"/>
          <w:lang w:val="en-US"/>
        </w:rPr>
        <w:br/>
        <w:t> </w:t>
      </w:r>
    </w:p>
    <w:p w14:paraId="785EFF73" w14:textId="553D28ED" w:rsidR="00D70822" w:rsidRPr="00361C72" w:rsidRDefault="00055B43" w:rsidP="00006D23">
      <w:pPr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2657DC46" wp14:editId="4681303C">
            <wp:extent cx="5731510" cy="1553845"/>
            <wp:effectExtent l="0" t="0" r="2540" b="8255"/>
            <wp:docPr id="211573625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36253" name="Imagen 1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D46A" w14:textId="77777777" w:rsidR="00D70822" w:rsidRPr="00361C72" w:rsidRDefault="00D70822" w:rsidP="00D70822">
      <w:pPr>
        <w:numPr>
          <w:ilvl w:val="0"/>
          <w:numId w:val="29"/>
        </w:numPr>
        <w:spacing w:after="0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Now type Delete to confirm deletion.</w:t>
      </w:r>
      <w:r w:rsidRPr="00361C72">
        <w:rPr>
          <w:rFonts w:ascii="Poppins" w:hAnsi="Poppins" w:cs="Poppins"/>
          <w:color w:val="000000"/>
          <w:sz w:val="21"/>
          <w:szCs w:val="21"/>
          <w:lang w:val="en-US"/>
        </w:rPr>
        <w:br/>
        <w:t> </w:t>
      </w:r>
    </w:p>
    <w:p w14:paraId="5633C73D" w14:textId="77777777" w:rsidR="00D70822" w:rsidRPr="00361C72" w:rsidRDefault="00D70822" w:rsidP="00D70822">
      <w:pPr>
        <w:ind w:left="1170"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1B6F5C2F" w14:textId="77777777" w:rsidR="00D70822" w:rsidRPr="00361C72" w:rsidRDefault="00D70822" w:rsidP="00D70822">
      <w:pPr>
        <w:numPr>
          <w:ilvl w:val="0"/>
          <w:numId w:val="29"/>
        </w:numPr>
        <w:spacing w:after="0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Confirm Deletion</w:t>
      </w:r>
      <w:r w:rsidRPr="00361C72">
        <w:rPr>
          <w:rFonts w:ascii="Poppins" w:hAnsi="Poppins" w:cs="Poppins"/>
          <w:color w:val="000000"/>
          <w:sz w:val="21"/>
          <w:szCs w:val="21"/>
          <w:lang w:val="en-US"/>
        </w:rPr>
        <w:br/>
        <w:t> </w:t>
      </w:r>
    </w:p>
    <w:p w14:paraId="1A303591" w14:textId="3FB236E1" w:rsidR="00D70822" w:rsidRPr="00361C72" w:rsidRDefault="005C7836" w:rsidP="005C7836">
      <w:pPr>
        <w:ind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32F01FB2" wp14:editId="66792889">
            <wp:extent cx="3442515" cy="4668715"/>
            <wp:effectExtent l="0" t="0" r="5715" b="0"/>
            <wp:docPr id="1249753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531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2954" cy="468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69A4" w14:textId="77777777" w:rsidR="00006D23" w:rsidRDefault="00006D23">
      <w:pPr>
        <w:spacing w:after="240" w:line="252" w:lineRule="auto"/>
        <w:ind w:left="0" w:right="0"/>
        <w:rPr>
          <w:rStyle w:val="Textoennegrita"/>
          <w:rFonts w:ascii="Poppins" w:eastAsiaTheme="majorEastAsia" w:hAnsi="Poppins" w:cs="Poppins"/>
          <w:b w:val="0"/>
          <w:bCs w:val="0"/>
          <w:caps/>
          <w:color w:val="000000"/>
          <w:sz w:val="45"/>
          <w:szCs w:val="45"/>
          <w:bdr w:val="none" w:sz="0" w:space="0" w:color="auto" w:frame="1"/>
          <w:lang w:val="en-US"/>
        </w:rPr>
      </w:pPr>
      <w:r>
        <w:rPr>
          <w:rStyle w:val="Textoennegrita"/>
          <w:rFonts w:ascii="Poppins" w:hAnsi="Poppins" w:cs="Poppins"/>
          <w:b w:val="0"/>
          <w:bCs w:val="0"/>
          <w:color w:val="000000"/>
          <w:sz w:val="45"/>
          <w:szCs w:val="45"/>
          <w:bdr w:val="none" w:sz="0" w:space="0" w:color="auto" w:frame="1"/>
          <w:lang w:val="en-US"/>
        </w:rPr>
        <w:br w:type="page"/>
      </w:r>
    </w:p>
    <w:p w14:paraId="4683C1E2" w14:textId="3DEF5E46" w:rsidR="00D70822" w:rsidRPr="00361C72" w:rsidRDefault="00D70822" w:rsidP="00D70822">
      <w:pPr>
        <w:pStyle w:val="Ttulo1"/>
        <w:shd w:val="clear" w:color="auto" w:fill="FFFFFF"/>
        <w:spacing w:after="0"/>
        <w:textAlignment w:val="baseline"/>
        <w:rPr>
          <w:rFonts w:ascii="Poppins" w:hAnsi="Poppins" w:cs="Poppins"/>
          <w:color w:val="1F2430"/>
          <w:sz w:val="45"/>
          <w:szCs w:val="45"/>
          <w:lang w:val="en-US"/>
        </w:rPr>
      </w:pPr>
      <w:r w:rsidRPr="00361C72">
        <w:rPr>
          <w:rStyle w:val="Textoennegrita"/>
          <w:rFonts w:ascii="Poppins" w:hAnsi="Poppins" w:cs="Poppins"/>
          <w:b w:val="0"/>
          <w:bCs w:val="0"/>
          <w:color w:val="000000"/>
          <w:sz w:val="45"/>
          <w:szCs w:val="45"/>
          <w:bdr w:val="none" w:sz="0" w:space="0" w:color="auto" w:frame="1"/>
          <w:lang w:val="en-US"/>
        </w:rPr>
        <w:lastRenderedPageBreak/>
        <w:t>Completion and Conclusions</w:t>
      </w:r>
    </w:p>
    <w:p w14:paraId="47B1DC82" w14:textId="77777777" w:rsidR="00D70822" w:rsidRPr="00361C72" w:rsidRDefault="00D70822" w:rsidP="00D70822">
      <w:pPr>
        <w:pStyle w:val="NormalWeb"/>
        <w:numPr>
          <w:ilvl w:val="0"/>
          <w:numId w:val="30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You have successfully signed into Azure Portal.</w:t>
      </w:r>
    </w:p>
    <w:p w14:paraId="0D65462A" w14:textId="2E123D9A" w:rsidR="00D70822" w:rsidRPr="00361C72" w:rsidRDefault="00D70822" w:rsidP="00D70822">
      <w:pPr>
        <w:pStyle w:val="NormalWeb"/>
        <w:numPr>
          <w:ilvl w:val="0"/>
          <w:numId w:val="30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You have successfully created a Virtual Machine.</w:t>
      </w:r>
    </w:p>
    <w:p w14:paraId="0141720F" w14:textId="77777777" w:rsidR="00D70822" w:rsidRPr="00361C72" w:rsidRDefault="00D70822" w:rsidP="00D70822">
      <w:pPr>
        <w:pStyle w:val="NormalWeb"/>
        <w:numPr>
          <w:ilvl w:val="0"/>
          <w:numId w:val="30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You have successfully Created a tag for your resource.</w:t>
      </w:r>
    </w:p>
    <w:p w14:paraId="46C150C9" w14:textId="77777777" w:rsidR="00D70822" w:rsidRPr="00361C72" w:rsidRDefault="00D70822" w:rsidP="00D70822">
      <w:pPr>
        <w:pStyle w:val="NormalWeb"/>
        <w:numPr>
          <w:ilvl w:val="0"/>
          <w:numId w:val="30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361C72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You have successfully deleted the resources.</w:t>
      </w:r>
    </w:p>
    <w:p w14:paraId="014516BA" w14:textId="77777777" w:rsidR="00D70822" w:rsidRPr="00361C72" w:rsidRDefault="00D70822" w:rsidP="00D70822">
      <w:pPr>
        <w:rPr>
          <w:lang w:val="en-US"/>
        </w:rPr>
      </w:pPr>
    </w:p>
    <w:p w14:paraId="59E43020" w14:textId="0B43204D" w:rsidR="00A0796C" w:rsidRPr="00006D23" w:rsidRDefault="00A0796C" w:rsidP="00F525F7">
      <w:pPr>
        <w:pStyle w:val="NormalWeb"/>
        <w:rPr>
          <w:rFonts w:ascii="Segoe UI" w:hAnsi="Segoe UI" w:cs="Segoe UI"/>
          <w:sz w:val="21"/>
          <w:szCs w:val="21"/>
          <w:lang w:val="en-US"/>
        </w:rPr>
      </w:pPr>
    </w:p>
    <w:sectPr w:rsidR="00A0796C" w:rsidRPr="00006D23" w:rsidSect="00C665BF">
      <w:footerReference w:type="default" r:id="rId32"/>
      <w:headerReference w:type="first" r:id="rId33"/>
      <w:footerReference w:type="first" r:id="rId34"/>
      <w:type w:val="continuous"/>
      <w:pgSz w:w="11906" w:h="16838" w:code="9"/>
      <w:pgMar w:top="1474" w:right="1440" w:bottom="1588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E91716" w14:textId="77777777" w:rsidR="00EA7573" w:rsidRDefault="00EA7573">
      <w:r>
        <w:separator/>
      </w:r>
    </w:p>
    <w:p w14:paraId="2E27A6BF" w14:textId="77777777" w:rsidR="00EA7573" w:rsidRDefault="00EA7573"/>
  </w:endnote>
  <w:endnote w:type="continuationSeparator" w:id="0">
    <w:p w14:paraId="7C0E41C9" w14:textId="77777777" w:rsidR="00EA7573" w:rsidRDefault="00EA7573">
      <w:r>
        <w:continuationSeparator/>
      </w:r>
    </w:p>
    <w:p w14:paraId="49FEAE5C" w14:textId="77777777" w:rsidR="00EA7573" w:rsidRDefault="00EA75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pie de página"/>
    </w:tblPr>
    <w:tblGrid>
      <w:gridCol w:w="1354"/>
      <w:gridCol w:w="6318"/>
      <w:gridCol w:w="1354"/>
    </w:tblGrid>
    <w:tr w:rsidR="00907CBB" w14:paraId="1686AC47" w14:textId="77777777" w:rsidTr="00B87079">
      <w:tc>
        <w:tcPr>
          <w:tcW w:w="750" w:type="pct"/>
        </w:tcPr>
        <w:p w14:paraId="60413BA3" w14:textId="4B2B7FE0" w:rsidR="00907CBB" w:rsidRDefault="00D44B29">
          <w:pPr>
            <w:pStyle w:val="Piedepgina"/>
          </w:pPr>
          <w:r>
            <w:t>1</w:t>
          </w:r>
          <w:r w:rsidR="007B3E41">
            <w:t>8</w:t>
          </w:r>
          <w:r>
            <w:t>/1/202</w:t>
          </w:r>
          <w:r w:rsidR="007B3E41">
            <w:t>4</w:t>
          </w:r>
        </w:p>
      </w:tc>
      <w:tc>
        <w:tcPr>
          <w:tcW w:w="3500" w:type="pct"/>
        </w:tcPr>
        <w:p w14:paraId="4199BDFF" w14:textId="23B98A29" w:rsidR="00907CBB" w:rsidRDefault="00000000" w:rsidP="00B87079">
          <w:pPr>
            <w:pStyle w:val="Piedepgina"/>
            <w:jc w:val="center"/>
          </w:pPr>
          <w:sdt>
            <w:sdtPr>
              <w:alias w:val="Título:"/>
              <w:tag w:val="Título:"/>
              <w:id w:val="-1362200171"/>
              <w:placeholder>
                <w:docPart w:val="4253CBEA24AF4705A623F2CC9AEC1C29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Content>
              <w:proofErr w:type="spellStart"/>
              <w:r w:rsidR="007B3E41">
                <w:t>Working</w:t>
              </w:r>
              <w:proofErr w:type="spellEnd"/>
              <w:r w:rsidR="007B3E41">
                <w:t xml:space="preserve"> </w:t>
              </w:r>
              <w:proofErr w:type="spellStart"/>
              <w:r w:rsidR="007B3E41">
                <w:t>with</w:t>
              </w:r>
              <w:proofErr w:type="spellEnd"/>
              <w:r w:rsidR="007B3E41">
                <w:t xml:space="preserve"> </w:t>
              </w:r>
              <w:proofErr w:type="spellStart"/>
              <w:r w:rsidR="007B3E41">
                <w:t>Resource</w:t>
              </w:r>
              <w:proofErr w:type="spellEnd"/>
              <w:r w:rsidR="007B3E41">
                <w:t xml:space="preserve"> Tags</w:t>
              </w:r>
            </w:sdtContent>
          </w:sdt>
        </w:p>
      </w:tc>
      <w:tc>
        <w:tcPr>
          <w:tcW w:w="750" w:type="pct"/>
        </w:tcPr>
        <w:p w14:paraId="421ABB0D" w14:textId="77777777" w:rsidR="00907CBB" w:rsidRDefault="00107CB6">
          <w:pPr>
            <w:pStyle w:val="Piedepgina"/>
            <w:jc w:val="right"/>
          </w:pPr>
          <w:r>
            <w:rPr>
              <w:lang w:bidi="es-ES"/>
            </w:rPr>
            <w:fldChar w:fldCharType="begin"/>
          </w:r>
          <w:r>
            <w:rPr>
              <w:lang w:bidi="es-ES"/>
            </w:rPr>
            <w:instrText xml:space="preserve"> PAGE  \* Arabic </w:instrText>
          </w:r>
          <w:r>
            <w:rPr>
              <w:lang w:bidi="es-ES"/>
            </w:rPr>
            <w:fldChar w:fldCharType="separate"/>
          </w:r>
          <w:r w:rsidR="00DD6D92">
            <w:rPr>
              <w:noProof/>
              <w:lang w:bidi="es-ES"/>
            </w:rPr>
            <w:t>3</w:t>
          </w:r>
          <w:r>
            <w:rPr>
              <w:lang w:bidi="es-ES"/>
            </w:rPr>
            <w:fldChar w:fldCharType="end"/>
          </w:r>
        </w:p>
      </w:tc>
    </w:tr>
  </w:tbl>
  <w:p w14:paraId="478BEF5E" w14:textId="77777777" w:rsidR="00907CBB" w:rsidRDefault="00907CB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2676B0" w14:textId="77777777" w:rsidR="00D44B29" w:rsidRDefault="00D44B29" w:rsidP="00D44B29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E2C464" w14:textId="77777777" w:rsidR="00EA7573" w:rsidRDefault="00EA7573">
      <w:r>
        <w:separator/>
      </w:r>
    </w:p>
    <w:p w14:paraId="2D94E381" w14:textId="77777777" w:rsidR="00EA7573" w:rsidRDefault="00EA7573"/>
  </w:footnote>
  <w:footnote w:type="continuationSeparator" w:id="0">
    <w:p w14:paraId="4F82D80E" w14:textId="77777777" w:rsidR="00EA7573" w:rsidRDefault="00EA7573">
      <w:r>
        <w:continuationSeparator/>
      </w:r>
    </w:p>
    <w:p w14:paraId="69A75DCF" w14:textId="77777777" w:rsidR="00EA7573" w:rsidRDefault="00EA757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377C0C" w14:textId="77777777" w:rsidR="00736E05" w:rsidRDefault="00736E05">
    <w:pPr>
      <w:pStyle w:val="Encabezado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4A739CC" wp14:editId="4E6133E8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2" name="Grupo 2" descr="Barra lateral decorativa de portada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" name="Rectángulo 3" descr="Barra lateral decorativa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ángulo 5" descr="Barra lateral decorativa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686223FA" id="Grupo 2" o:spid="_x0000_s1026" alt="Barra lateral decorativa de portada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">
              <v:rect id="Rectángulo 3" o:spid="_x0000_s1027" alt="Barra lateral decorativa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dd8047 [3205]" stroked="f" strokeweight="1pt"/>
              <v:rect id="Rectángulo 5" o:spid="_x0000_s1028" alt="Barra lateral decorativa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94b6d2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E55DC5"/>
    <w:multiLevelType w:val="multilevel"/>
    <w:tmpl w:val="4418C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555019"/>
    <w:multiLevelType w:val="multilevel"/>
    <w:tmpl w:val="349A7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E51EA7"/>
    <w:multiLevelType w:val="multilevel"/>
    <w:tmpl w:val="6C5C9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6D6D20"/>
    <w:multiLevelType w:val="hybridMultilevel"/>
    <w:tmpl w:val="B4DE4594"/>
    <w:lvl w:ilvl="0" w:tplc="A8B0EC6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DD37E1"/>
    <w:multiLevelType w:val="multilevel"/>
    <w:tmpl w:val="FC7E294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4F1742"/>
    <w:multiLevelType w:val="multilevel"/>
    <w:tmpl w:val="FAB45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BC430F"/>
    <w:multiLevelType w:val="multilevel"/>
    <w:tmpl w:val="B232BF1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593C89"/>
    <w:multiLevelType w:val="multilevel"/>
    <w:tmpl w:val="4A12F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CA6700"/>
    <w:multiLevelType w:val="multilevel"/>
    <w:tmpl w:val="616E1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32295F"/>
    <w:multiLevelType w:val="multilevel"/>
    <w:tmpl w:val="BE1E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4A2177"/>
    <w:multiLevelType w:val="multilevel"/>
    <w:tmpl w:val="37868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4864E1"/>
    <w:multiLevelType w:val="multilevel"/>
    <w:tmpl w:val="95B01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8C5E7A"/>
    <w:multiLevelType w:val="multilevel"/>
    <w:tmpl w:val="6A56F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3B2187"/>
    <w:multiLevelType w:val="multilevel"/>
    <w:tmpl w:val="FA8A01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81686D"/>
    <w:multiLevelType w:val="multilevel"/>
    <w:tmpl w:val="B2AE67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F3A25FF"/>
    <w:multiLevelType w:val="multilevel"/>
    <w:tmpl w:val="B53EA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3803662">
    <w:abstractNumId w:val="9"/>
  </w:num>
  <w:num w:numId="2" w16cid:durableId="290285988">
    <w:abstractNumId w:val="13"/>
  </w:num>
  <w:num w:numId="3" w16cid:durableId="832449820">
    <w:abstractNumId w:val="7"/>
  </w:num>
  <w:num w:numId="4" w16cid:durableId="662784973">
    <w:abstractNumId w:val="6"/>
  </w:num>
  <w:num w:numId="5" w16cid:durableId="1943805695">
    <w:abstractNumId w:val="5"/>
  </w:num>
  <w:num w:numId="6" w16cid:durableId="1035273647">
    <w:abstractNumId w:val="4"/>
  </w:num>
  <w:num w:numId="7" w16cid:durableId="1183325046">
    <w:abstractNumId w:val="8"/>
  </w:num>
  <w:num w:numId="8" w16cid:durableId="423570362">
    <w:abstractNumId w:val="3"/>
  </w:num>
  <w:num w:numId="9" w16cid:durableId="1536582291">
    <w:abstractNumId w:val="2"/>
  </w:num>
  <w:num w:numId="10" w16cid:durableId="2058779754">
    <w:abstractNumId w:val="1"/>
  </w:num>
  <w:num w:numId="11" w16cid:durableId="569854660">
    <w:abstractNumId w:val="0"/>
  </w:num>
  <w:num w:numId="12" w16cid:durableId="837883742">
    <w:abstractNumId w:val="21"/>
  </w:num>
  <w:num w:numId="13" w16cid:durableId="1265652275">
    <w:abstractNumId w:val="12"/>
  </w:num>
  <w:num w:numId="14" w16cid:durableId="2011254842">
    <w:abstractNumId w:val="15"/>
  </w:num>
  <w:num w:numId="15" w16cid:durableId="1253276882">
    <w:abstractNumId w:val="25"/>
  </w:num>
  <w:num w:numId="16" w16cid:durableId="821776326">
    <w:abstractNumId w:val="22"/>
  </w:num>
  <w:num w:numId="17" w16cid:durableId="1796873612">
    <w:abstractNumId w:val="11"/>
  </w:num>
  <w:num w:numId="18" w16cid:durableId="356658621">
    <w:abstractNumId w:val="18"/>
  </w:num>
  <w:num w:numId="19" w16cid:durableId="1261138866">
    <w:abstractNumId w:val="23"/>
    <w:lvlOverride w:ilvl="0">
      <w:lvl w:ilvl="0">
        <w:numFmt w:val="decimal"/>
        <w:lvlText w:val="%1."/>
        <w:lvlJc w:val="left"/>
      </w:lvl>
    </w:lvlOverride>
  </w:num>
  <w:num w:numId="20" w16cid:durableId="1289242351">
    <w:abstractNumId w:val="23"/>
    <w:lvlOverride w:ilvl="0">
      <w:lvl w:ilvl="0">
        <w:numFmt w:val="decimal"/>
        <w:lvlText w:val="%1."/>
        <w:lvlJc w:val="left"/>
      </w:lvl>
    </w:lvlOverride>
  </w:num>
  <w:num w:numId="21" w16cid:durableId="126242590">
    <w:abstractNumId w:val="20"/>
  </w:num>
  <w:num w:numId="22" w16cid:durableId="580598303">
    <w:abstractNumId w:val="24"/>
    <w:lvlOverride w:ilvl="0">
      <w:lvl w:ilvl="0">
        <w:numFmt w:val="decimal"/>
        <w:lvlText w:val="%1."/>
        <w:lvlJc w:val="left"/>
      </w:lvl>
    </w:lvlOverride>
  </w:num>
  <w:num w:numId="23" w16cid:durableId="1560045939">
    <w:abstractNumId w:val="19"/>
  </w:num>
  <w:num w:numId="24" w16cid:durableId="2105176819">
    <w:abstractNumId w:val="14"/>
    <w:lvlOverride w:ilvl="0">
      <w:lvl w:ilvl="0">
        <w:numFmt w:val="decimal"/>
        <w:lvlText w:val="%1."/>
        <w:lvlJc w:val="left"/>
      </w:lvl>
    </w:lvlOverride>
  </w:num>
  <w:num w:numId="25" w16cid:durableId="1832334478">
    <w:abstractNumId w:val="14"/>
    <w:lvlOverride w:ilvl="0">
      <w:lvl w:ilvl="0">
        <w:numFmt w:val="decimal"/>
        <w:lvlText w:val="%1."/>
        <w:lvlJc w:val="left"/>
      </w:lvl>
    </w:lvlOverride>
  </w:num>
  <w:num w:numId="26" w16cid:durableId="397482797">
    <w:abstractNumId w:val="16"/>
    <w:lvlOverride w:ilvl="0">
      <w:lvl w:ilvl="0">
        <w:numFmt w:val="decimal"/>
        <w:lvlText w:val="%1."/>
        <w:lvlJc w:val="left"/>
      </w:lvl>
    </w:lvlOverride>
  </w:num>
  <w:num w:numId="27" w16cid:durableId="669796016">
    <w:abstractNumId w:val="16"/>
    <w:lvlOverride w:ilvl="0">
      <w:lvl w:ilvl="0">
        <w:numFmt w:val="decimal"/>
        <w:lvlText w:val="%1."/>
        <w:lvlJc w:val="left"/>
      </w:lvl>
    </w:lvlOverride>
  </w:num>
  <w:num w:numId="28" w16cid:durableId="1612711173">
    <w:abstractNumId w:val="16"/>
    <w:lvlOverride w:ilvl="0">
      <w:lvl w:ilvl="0">
        <w:numFmt w:val="decimal"/>
        <w:lvlText w:val="%1."/>
        <w:lvlJc w:val="left"/>
      </w:lvl>
    </w:lvlOverride>
  </w:num>
  <w:num w:numId="29" w16cid:durableId="1228809305">
    <w:abstractNumId w:val="17"/>
  </w:num>
  <w:num w:numId="30" w16cid:durableId="19442185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B29"/>
    <w:rsid w:val="00006D23"/>
    <w:rsid w:val="00010AF1"/>
    <w:rsid w:val="00047A28"/>
    <w:rsid w:val="00055B43"/>
    <w:rsid w:val="0006014D"/>
    <w:rsid w:val="000646AC"/>
    <w:rsid w:val="00067E02"/>
    <w:rsid w:val="0009432E"/>
    <w:rsid w:val="00107CB6"/>
    <w:rsid w:val="0012227A"/>
    <w:rsid w:val="0013333F"/>
    <w:rsid w:val="00167DDE"/>
    <w:rsid w:val="00193898"/>
    <w:rsid w:val="001D637D"/>
    <w:rsid w:val="001E1916"/>
    <w:rsid w:val="002248DB"/>
    <w:rsid w:val="002B21AE"/>
    <w:rsid w:val="00312DD5"/>
    <w:rsid w:val="003226E5"/>
    <w:rsid w:val="00334712"/>
    <w:rsid w:val="0033593E"/>
    <w:rsid w:val="00354E68"/>
    <w:rsid w:val="003E2594"/>
    <w:rsid w:val="00424270"/>
    <w:rsid w:val="004534A5"/>
    <w:rsid w:val="0045408B"/>
    <w:rsid w:val="004566FA"/>
    <w:rsid w:val="00495232"/>
    <w:rsid w:val="004A188D"/>
    <w:rsid w:val="004A4EC4"/>
    <w:rsid w:val="004B7F0A"/>
    <w:rsid w:val="005331CA"/>
    <w:rsid w:val="00544649"/>
    <w:rsid w:val="005504AE"/>
    <w:rsid w:val="00552431"/>
    <w:rsid w:val="00580299"/>
    <w:rsid w:val="00582047"/>
    <w:rsid w:val="00591D79"/>
    <w:rsid w:val="005A5F1E"/>
    <w:rsid w:val="005B74BA"/>
    <w:rsid w:val="005C7836"/>
    <w:rsid w:val="00640B44"/>
    <w:rsid w:val="00660B21"/>
    <w:rsid w:val="006C1ABD"/>
    <w:rsid w:val="006D7A3A"/>
    <w:rsid w:val="006E668F"/>
    <w:rsid w:val="00714CE5"/>
    <w:rsid w:val="007225FB"/>
    <w:rsid w:val="00736E05"/>
    <w:rsid w:val="00754733"/>
    <w:rsid w:val="007B3E41"/>
    <w:rsid w:val="00822A8D"/>
    <w:rsid w:val="00831731"/>
    <w:rsid w:val="00840129"/>
    <w:rsid w:val="00847322"/>
    <w:rsid w:val="00852FE0"/>
    <w:rsid w:val="00874542"/>
    <w:rsid w:val="008C77A9"/>
    <w:rsid w:val="00900DE8"/>
    <w:rsid w:val="00907CBB"/>
    <w:rsid w:val="00913AE4"/>
    <w:rsid w:val="009201FB"/>
    <w:rsid w:val="0092698F"/>
    <w:rsid w:val="00976A9B"/>
    <w:rsid w:val="0099384F"/>
    <w:rsid w:val="009A32A1"/>
    <w:rsid w:val="00A0796C"/>
    <w:rsid w:val="00A152A6"/>
    <w:rsid w:val="00A72CC5"/>
    <w:rsid w:val="00AD7E9E"/>
    <w:rsid w:val="00B03734"/>
    <w:rsid w:val="00B26045"/>
    <w:rsid w:val="00B55F12"/>
    <w:rsid w:val="00B7223D"/>
    <w:rsid w:val="00B82C1C"/>
    <w:rsid w:val="00B85124"/>
    <w:rsid w:val="00B87079"/>
    <w:rsid w:val="00C41938"/>
    <w:rsid w:val="00C6430F"/>
    <w:rsid w:val="00C64B77"/>
    <w:rsid w:val="00C665BF"/>
    <w:rsid w:val="00CB5473"/>
    <w:rsid w:val="00CC468D"/>
    <w:rsid w:val="00D44B29"/>
    <w:rsid w:val="00D51D75"/>
    <w:rsid w:val="00D70822"/>
    <w:rsid w:val="00D85237"/>
    <w:rsid w:val="00DA0B66"/>
    <w:rsid w:val="00DA5DB7"/>
    <w:rsid w:val="00DD6D92"/>
    <w:rsid w:val="00E279B8"/>
    <w:rsid w:val="00E37F9F"/>
    <w:rsid w:val="00E756E6"/>
    <w:rsid w:val="00E83D56"/>
    <w:rsid w:val="00EA05B8"/>
    <w:rsid w:val="00EA7573"/>
    <w:rsid w:val="00EB203B"/>
    <w:rsid w:val="00ED7F4D"/>
    <w:rsid w:val="00EE0F90"/>
    <w:rsid w:val="00F049B7"/>
    <w:rsid w:val="00F064DC"/>
    <w:rsid w:val="00F525F7"/>
    <w:rsid w:val="00F5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54E7901"/>
  <w15:docId w15:val="{B2211B8D-CD86-40AC-A91B-EB830AD9C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s-E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3-nfasis11">
    <w:name w:val="Tabla de cuadrícula 3 - Énfasis 11"/>
    <w:basedOn w:val="Tab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Tabladelista7concolores-nfasis11">
    <w:name w:val="Tabla de lista 7 con colores - Énfasis 11"/>
    <w:basedOn w:val="Tab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cuadrcula5oscura-nfasis11">
    <w:name w:val="Tabla de cuadrícula 5 oscura - Énfasis 11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Tabladecuadrcula4-nfasis61">
    <w:name w:val="Tabla de cuadrícula 4 - Énfasis 6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Cuadrculadetablaclara1">
    <w:name w:val="Cuadrícula de tabla clara1"/>
    <w:basedOn w:val="Tab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normal21">
    <w:name w:val="Tabla normal 21"/>
    <w:basedOn w:val="Tabla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delista2-nfasis11">
    <w:name w:val="Tabla de lista 2 - Énfasis 11"/>
    <w:basedOn w:val="Tab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Tabladelista1clara-nfasis21">
    <w:name w:val="Tabla de lista 1 clara - Énfasis 21"/>
    <w:basedOn w:val="Tab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13333F"/>
    <w:rPr>
      <w:color w:val="595959" w:themeColor="text1" w:themeTint="A6"/>
    </w:rPr>
  </w:style>
  <w:style w:type="table" w:customStyle="1" w:styleId="Tabladecuadrcula4-nfasis11">
    <w:name w:val="Tabla de cuadrícula 4 - Énfasis 1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Tabladecuadrcula4-nfasis21">
    <w:name w:val="Tabla de cuadrícula 4 - Énfasis 2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Tablanormal41">
    <w:name w:val="Tabla normal 41"/>
    <w:basedOn w:val="Tabla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1clara-nfasis61">
    <w:name w:val="Tabla de cuadrícula 1 clara - Énfasis 6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lista1clara-nfasis61">
    <w:name w:val="Tabla de lista 1 clara - Énfasis 61"/>
    <w:basedOn w:val="Tab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Encabezado">
    <w:name w:val="header"/>
    <w:basedOn w:val="Normal"/>
    <w:link w:val="EncabezadoCar"/>
    <w:uiPriority w:val="2"/>
    <w:unhideWhenUsed/>
    <w:pPr>
      <w:spacing w:after="0"/>
      <w:jc w:val="right"/>
    </w:pPr>
  </w:style>
  <w:style w:type="character" w:customStyle="1" w:styleId="EncabezadoCar">
    <w:name w:val="Encabezado Car"/>
    <w:basedOn w:val="Fuentedeprrafopredeter"/>
    <w:link w:val="Encabezado"/>
    <w:uiPriority w:val="2"/>
  </w:style>
  <w:style w:type="paragraph" w:styleId="Piedepgina">
    <w:name w:val="footer"/>
    <w:basedOn w:val="Normal"/>
    <w:link w:val="PiedepginaCar"/>
    <w:uiPriority w:val="2"/>
    <w:unhideWhenUsed/>
    <w:pP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2"/>
  </w:style>
  <w:style w:type="table" w:customStyle="1" w:styleId="Sinbordes">
    <w:name w:val="Sin bordes"/>
    <w:basedOn w:val="Tablanormal"/>
    <w:uiPriority w:val="99"/>
    <w:pPr>
      <w:spacing w:after="0" w:line="240" w:lineRule="auto"/>
    </w:pPr>
    <w:tblPr/>
  </w:style>
  <w:style w:type="table" w:customStyle="1" w:styleId="Tabladecuadrcula1clara-nfasis11">
    <w:name w:val="Tabla de cuadrícula 1 clara - Énfasis 11"/>
    <w:aliases w:val="Sample questionnaires table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Tabladecuadrcula2-nfasis11">
    <w:name w:val="Tabla de cuadrícula 2 - Énfasis 11"/>
    <w:basedOn w:val="Tab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cindecontacto">
    <w:name w:val="Información de contacto"/>
    <w:basedOn w:val="Normal"/>
    <w:uiPriority w:val="1"/>
    <w:qFormat/>
    <w:pPr>
      <w:spacing w:after="0"/>
      <w:jc w:val="right"/>
    </w:pPr>
    <w:rPr>
      <w:caps/>
    </w:rPr>
  </w:style>
  <w:style w:type="table" w:customStyle="1" w:styleId="Tabladecuadrcula3-nfasis31">
    <w:name w:val="Tabla de cuadrícula 3 - Énfasis 31"/>
    <w:basedOn w:val="Tab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Tabladecuadrcula5oscura-nfasis31">
    <w:name w:val="Tabla de cuadrícula 5 oscura - Énfasis 31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Tabladecuadrcula1clara-nfasis31">
    <w:name w:val="Tabla de cuadrícula 1 clara - Énfasis 3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customStyle="1" w:styleId="Textodelatabla">
    <w:name w:val="Texto de la tabla"/>
    <w:basedOn w:val="Normal"/>
    <w:uiPriority w:val="1"/>
    <w:qFormat/>
    <w:pPr>
      <w:spacing w:before="120" w:after="0"/>
    </w:pPr>
  </w:style>
  <w:style w:type="table" w:customStyle="1" w:styleId="Tabladelista6concolores-nfasis21">
    <w:name w:val="Tabla de lista 6 con colores - Énfasis 21"/>
    <w:basedOn w:val="Tab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Tabladecuadrcula1Claro-nfasis21">
    <w:name w:val="Tabla de cuadrícula 1 Claro - Énfasis 2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aconvieta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n">
    <w:name w:val="Imagen"/>
    <w:basedOn w:val="Normal"/>
    <w:qFormat/>
    <w:rsid w:val="00E279B8"/>
    <w:pPr>
      <w:spacing w:before="5760" w:after="0" w:line="720" w:lineRule="auto"/>
      <w:jc w:val="right"/>
    </w:pPr>
  </w:style>
  <w:style w:type="character" w:styleId="nfasisintenso">
    <w:name w:val="Intense Emphasis"/>
    <w:basedOn w:val="Fuentedeprrafopredeter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13333F"/>
    <w:rPr>
      <w:i/>
      <w:iCs/>
      <w:color w:val="355D7E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debloque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ipervnculo">
    <w:name w:val="Hyperlink"/>
    <w:basedOn w:val="Fuentedeprrafopredeter"/>
    <w:uiPriority w:val="99"/>
    <w:semiHidden/>
    <w:unhideWhenUsed/>
    <w:rsid w:val="0013333F"/>
    <w:rPr>
      <w:color w:val="7C5F1D" w:themeColor="accent4" w:themeShade="80"/>
      <w:u w:val="single"/>
    </w:rPr>
  </w:style>
  <w:style w:type="character" w:customStyle="1" w:styleId="Mencinnoresuelta">
    <w:name w:val="Mención no resuelta"/>
    <w:basedOn w:val="Fuentedeprrafopredeter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D9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D9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2227A"/>
    <w:pPr>
      <w:spacing w:before="100" w:beforeAutospacing="1" w:after="100" w:afterAutospacing="1"/>
      <w:ind w:left="0" w:right="0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C665BF"/>
    <w:pPr>
      <w:spacing w:after="0"/>
      <w:ind w:left="220" w:hanging="220"/>
    </w:pPr>
  </w:style>
  <w:style w:type="character" w:customStyle="1" w:styleId="ui-provider">
    <w:name w:val="ui-provider"/>
    <w:basedOn w:val="Fuentedeprrafopredeter"/>
    <w:rsid w:val="00A0796C"/>
  </w:style>
  <w:style w:type="character" w:customStyle="1" w:styleId="fui-flex">
    <w:name w:val="fui-flex"/>
    <w:basedOn w:val="Fuentedeprrafopredeter"/>
    <w:rsid w:val="00B03734"/>
  </w:style>
  <w:style w:type="character" w:styleId="nfasis">
    <w:name w:val="Emphasis"/>
    <w:basedOn w:val="Fuentedeprrafopredeter"/>
    <w:uiPriority w:val="20"/>
    <w:qFormat/>
    <w:rsid w:val="00D7082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7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ortal.azure.com/" TargetMode="External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sers\lucasy\AppData\Roaming\Microsoft\Templates\Plan%20de%20comunicaci&#243;n%20de%20proyect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253CBEA24AF4705A623F2CC9AEC1C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5B586A-008B-4C44-8269-9C55091B365F}"/>
      </w:docPartPr>
      <w:docPartBody>
        <w:p w:rsidR="00D856D3" w:rsidRDefault="00D856D3">
          <w:pPr>
            <w:pStyle w:val="4253CBEA24AF4705A623F2CC9AEC1C29"/>
          </w:pPr>
          <w:r>
            <w:rPr>
              <w:lang w:bidi="es-ES"/>
            </w:rPr>
            <w:t>Probabilidad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6D3"/>
    <w:rsid w:val="002A0571"/>
    <w:rsid w:val="00331B57"/>
    <w:rsid w:val="00552431"/>
    <w:rsid w:val="00692F58"/>
    <w:rsid w:val="00751495"/>
    <w:rsid w:val="00D85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1"/>
    <w:qFormat/>
    <w:rPr>
      <w:b/>
      <w:bCs/>
    </w:rPr>
  </w:style>
  <w:style w:type="paragraph" w:customStyle="1" w:styleId="4253CBEA24AF4705A623F2CC9AEC1C29">
    <w:name w:val="4253CBEA24AF4705A623F2CC9AEC1C29"/>
  </w:style>
  <w:style w:type="paragraph" w:customStyle="1" w:styleId="2A74004D9C024E9C819E6D285895D192">
    <w:name w:val="2A74004D9C024E9C819E6D285895D192"/>
    <w:rsid w:val="00D856D3"/>
  </w:style>
  <w:style w:type="paragraph" w:customStyle="1" w:styleId="FD9A5705248C497389D3A368BD641E4D">
    <w:name w:val="FD9A5705248C497389D3A368BD641E4D"/>
    <w:rsid w:val="00D856D3"/>
  </w:style>
  <w:style w:type="paragraph" w:customStyle="1" w:styleId="A2CE6A76B4124A899DF37DEFB7B5223E">
    <w:name w:val="A2CE6A76B4124A899DF37DEFB7B5223E"/>
    <w:rsid w:val="00D856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MÁSTER de sistemas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66B2B8-8DE4-4DCC-AB4B-72C5C1CDA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comunicación de proyectos</Template>
  <TotalTime>4</TotalTime>
  <Pages>15</Pages>
  <Words>620</Words>
  <Characters>3412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TAJAMAR</Company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Lucas Yusta Salvadores</dc:creator>
  <cp:keywords>Working with Resource Tags</cp:keywords>
  <dc:description>Lucas Yusta Salvadores</dc:description>
  <cp:lastModifiedBy>Lucas Yusta Salvadores</cp:lastModifiedBy>
  <cp:revision>3</cp:revision>
  <dcterms:created xsi:type="dcterms:W3CDTF">2024-01-18T10:33:00Z</dcterms:created>
  <dcterms:modified xsi:type="dcterms:W3CDTF">2024-07-11T19:57:00Z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